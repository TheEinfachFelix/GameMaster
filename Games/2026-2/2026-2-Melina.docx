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EC4BF" w14:textId="77777777" w:rsidR="006A7418" w:rsidRDefault="00000000">
      <w:pPr>
        <w:spacing w:line="240" w:lineRule="auto"/>
        <w:rPr>
          <w:szCs w:val="40"/>
        </w:rPr>
      </w:pPr>
      <w:r>
        <w:rPr>
          <w:szCs w:val="40"/>
        </w:rPr>
        <w:t>Start</w:t>
      </w:r>
    </w:p>
    <w:p w14:paraId="318E7D59" w14:textId="77777777" w:rsidR="006A7418" w:rsidRDefault="00000000">
      <w:pPr>
        <w:spacing w:line="240" w:lineRule="auto"/>
        <w:rPr>
          <w:szCs w:val="40"/>
        </w:rPr>
      </w:pPr>
      <w:r>
        <w:rPr>
          <w:szCs w:val="40"/>
        </w:rPr>
        <w:tab/>
        <w:t xml:space="preserve">Gewinnbaum Prinzip </w:t>
      </w:r>
    </w:p>
    <w:p w14:paraId="426B8E62" w14:textId="77777777" w:rsidR="006A7418" w:rsidRDefault="00000000">
      <w:pPr>
        <w:spacing w:line="240" w:lineRule="auto"/>
        <w:rPr>
          <w:szCs w:val="40"/>
        </w:rPr>
      </w:pPr>
      <w:r>
        <w:rPr>
          <w:szCs w:val="40"/>
        </w:rPr>
        <w:tab/>
        <w:t>Punkte nur für komplette Spiele</w:t>
      </w:r>
    </w:p>
    <w:p w14:paraId="33421CC8" w14:textId="77777777" w:rsidR="006A7418" w:rsidRDefault="00000000">
      <w:pPr>
        <w:spacing w:line="240" w:lineRule="auto"/>
        <w:rPr>
          <w:szCs w:val="40"/>
        </w:rPr>
      </w:pPr>
      <w:r>
        <w:rPr>
          <w:szCs w:val="40"/>
        </w:rPr>
        <w:tab/>
        <w:t>Gewinn festlegen</w:t>
      </w:r>
    </w:p>
    <w:p w14:paraId="0A56F848" w14:textId="77777777" w:rsidR="006A7418" w:rsidRDefault="00000000">
      <w:pPr>
        <w:spacing w:line="240" w:lineRule="auto"/>
        <w:rPr>
          <w:szCs w:val="40"/>
        </w:rPr>
      </w:pPr>
      <w:r>
        <w:rPr>
          <w:szCs w:val="40"/>
        </w:rPr>
        <w:tab/>
      </w:r>
      <w:r>
        <w:rPr>
          <w:szCs w:val="40"/>
        </w:rPr>
        <w:tab/>
        <w:t>Betreuer gewinnen: Bedienung für einen Tag</w:t>
      </w:r>
    </w:p>
    <w:p w14:paraId="457F8A8B" w14:textId="1A54A84B" w:rsidR="006A7418" w:rsidRDefault="00000000">
      <w:pPr>
        <w:spacing w:line="240" w:lineRule="auto"/>
      </w:pPr>
      <w:r>
        <w:rPr>
          <w:szCs w:val="40"/>
        </w:rPr>
        <w:tab/>
      </w:r>
      <w:r>
        <w:rPr>
          <w:szCs w:val="40"/>
        </w:rPr>
        <w:tab/>
        <w:t xml:space="preserve">Kinder gewinnen: </w:t>
      </w:r>
      <w:commentRangeStart w:id="0"/>
      <w:r w:rsidR="00B63336">
        <w:rPr>
          <w:szCs w:val="40"/>
        </w:rPr>
        <w:t>1€ Kantinengutschein</w:t>
      </w:r>
      <w:commentRangeEnd w:id="0"/>
      <w:r w:rsidR="00B63336">
        <w:rPr>
          <w:rStyle w:val="Kommentarzeichen"/>
          <w:sz w:val="36"/>
          <w:szCs w:val="22"/>
        </w:rPr>
        <w:commentReference w:id="0"/>
      </w:r>
    </w:p>
    <w:p w14:paraId="48F2CCAA" w14:textId="77777777" w:rsidR="006A7418" w:rsidRDefault="00000000">
      <w:pPr>
        <w:pageBreakBefore/>
        <w:suppressAutoHyphens w:val="0"/>
        <w:rPr>
          <w:szCs w:val="40"/>
        </w:rPr>
      </w:pPr>
      <w:r>
        <w:rPr>
          <w:szCs w:val="40"/>
        </w:rPr>
        <w:lastRenderedPageBreak/>
        <w:t>Material:</w:t>
      </w:r>
    </w:p>
    <w:p w14:paraId="25A26B41" w14:textId="77777777" w:rsidR="006A7418" w:rsidRDefault="00000000">
      <w:pPr>
        <w:pStyle w:val="KeinLeerraum"/>
        <w:numPr>
          <w:ilvl w:val="0"/>
          <w:numId w:val="2"/>
        </w:numPr>
      </w:pPr>
      <w:r>
        <w:t>2x Ballons</w:t>
      </w:r>
    </w:p>
    <w:p w14:paraId="62F959C1" w14:textId="77777777" w:rsidR="006A7418" w:rsidRDefault="00000000">
      <w:pPr>
        <w:pStyle w:val="KeinLeerraum"/>
        <w:numPr>
          <w:ilvl w:val="0"/>
          <w:numId w:val="2"/>
        </w:numPr>
        <w:rPr>
          <w:szCs w:val="40"/>
        </w:rPr>
      </w:pPr>
      <w:r>
        <w:rPr>
          <w:szCs w:val="40"/>
        </w:rPr>
        <w:t>1x Jenga</w:t>
      </w:r>
    </w:p>
    <w:p w14:paraId="12F52359" w14:textId="77777777" w:rsidR="006A7418" w:rsidRDefault="00000000">
      <w:pPr>
        <w:pStyle w:val="KeinLeerraum"/>
        <w:numPr>
          <w:ilvl w:val="0"/>
          <w:numId w:val="2"/>
        </w:numPr>
      </w:pPr>
      <w:r>
        <w:t>1x Seil</w:t>
      </w:r>
    </w:p>
    <w:p w14:paraId="6159C5D4" w14:textId="77777777" w:rsidR="006A7418" w:rsidRDefault="00000000">
      <w:pPr>
        <w:pStyle w:val="KeinLeerraum"/>
        <w:numPr>
          <w:ilvl w:val="0"/>
          <w:numId w:val="2"/>
        </w:numPr>
      </w:pPr>
      <w:r>
        <w:t>1x Lappen</w:t>
      </w:r>
    </w:p>
    <w:p w14:paraId="4C072E35" w14:textId="77777777" w:rsidR="006A7418" w:rsidRDefault="00000000">
      <w:pPr>
        <w:pStyle w:val="KeinLeerraum"/>
        <w:numPr>
          <w:ilvl w:val="0"/>
          <w:numId w:val="2"/>
        </w:numPr>
      </w:pPr>
      <w:r>
        <w:t>1x Melinas Sonnenbrille</w:t>
      </w:r>
    </w:p>
    <w:p w14:paraId="4A847913" w14:textId="77777777" w:rsidR="006A7418" w:rsidRDefault="00000000">
      <w:pPr>
        <w:pStyle w:val="KeinLeerraum"/>
        <w:numPr>
          <w:ilvl w:val="0"/>
          <w:numId w:val="2"/>
        </w:numPr>
      </w:pPr>
      <w:r>
        <w:t>1x Flatterband</w:t>
      </w:r>
    </w:p>
    <w:p w14:paraId="5725B53A" w14:textId="77777777" w:rsidR="006A7418" w:rsidRDefault="00000000">
      <w:pPr>
        <w:pStyle w:val="KeinLeerraum"/>
        <w:numPr>
          <w:ilvl w:val="0"/>
          <w:numId w:val="2"/>
        </w:numPr>
      </w:pPr>
      <w:r>
        <w:t>6x Backpapier</w:t>
      </w:r>
    </w:p>
    <w:p w14:paraId="5CA65E6A" w14:textId="77777777" w:rsidR="006A7418" w:rsidRDefault="00000000">
      <w:pPr>
        <w:pStyle w:val="KeinLeerraum"/>
        <w:numPr>
          <w:ilvl w:val="0"/>
          <w:numId w:val="2"/>
        </w:numPr>
      </w:pPr>
      <w:r>
        <w:t>Küchenrolle</w:t>
      </w:r>
    </w:p>
    <w:p w14:paraId="7580FB5F" w14:textId="77777777" w:rsidR="006A7418" w:rsidRDefault="00000000">
      <w:pPr>
        <w:pStyle w:val="KeinLeerraum"/>
        <w:numPr>
          <w:ilvl w:val="0"/>
          <w:numId w:val="2"/>
        </w:numPr>
      </w:pPr>
      <w:r>
        <w:t>2x Euroboxen mit Wasser</w:t>
      </w:r>
    </w:p>
    <w:p w14:paraId="703856CE" w14:textId="77777777" w:rsidR="006A7418" w:rsidRDefault="00000000">
      <w:pPr>
        <w:pStyle w:val="KeinLeerraum"/>
        <w:numPr>
          <w:ilvl w:val="0"/>
          <w:numId w:val="2"/>
        </w:numPr>
      </w:pPr>
      <w:r>
        <w:t>Schokoküsse</w:t>
      </w:r>
    </w:p>
    <w:p w14:paraId="3C67213C" w14:textId="77777777" w:rsidR="006A7418" w:rsidRDefault="00000000">
      <w:pPr>
        <w:pStyle w:val="KeinLeerraum"/>
        <w:numPr>
          <w:ilvl w:val="0"/>
          <w:numId w:val="2"/>
        </w:numPr>
      </w:pPr>
      <w:r>
        <w:t>6 Cracker</w:t>
      </w:r>
    </w:p>
    <w:p w14:paraId="5B72D323" w14:textId="77777777" w:rsidR="006A7418" w:rsidRDefault="00000000">
      <w:pPr>
        <w:pStyle w:val="KeinLeerraum"/>
        <w:numPr>
          <w:ilvl w:val="0"/>
          <w:numId w:val="2"/>
        </w:numPr>
      </w:pPr>
      <w:r>
        <w:t>Weintrauben</w:t>
      </w:r>
    </w:p>
    <w:p w14:paraId="5F1AC579" w14:textId="77777777" w:rsidR="006A7418" w:rsidRDefault="00000000">
      <w:pPr>
        <w:pStyle w:val="KeinLeerraum"/>
        <w:numPr>
          <w:ilvl w:val="0"/>
          <w:numId w:val="2"/>
        </w:numPr>
      </w:pPr>
      <w:r>
        <w:t>8 Äpfel</w:t>
      </w:r>
    </w:p>
    <w:p w14:paraId="2116920B" w14:textId="77777777" w:rsidR="006A7418" w:rsidRDefault="00000000">
      <w:pPr>
        <w:pStyle w:val="KeinLeerraum"/>
        <w:numPr>
          <w:ilvl w:val="0"/>
          <w:numId w:val="2"/>
        </w:numPr>
      </w:pPr>
      <w:r>
        <w:t>Sägebock</w:t>
      </w:r>
    </w:p>
    <w:p w14:paraId="79ED76BA" w14:textId="77777777" w:rsidR="006A7418" w:rsidRDefault="00000000">
      <w:pPr>
        <w:pStyle w:val="KeinLeerraum"/>
        <w:numPr>
          <w:ilvl w:val="0"/>
          <w:numId w:val="2"/>
        </w:numPr>
      </w:pPr>
      <w:r>
        <w:t>2x Sägen</w:t>
      </w:r>
    </w:p>
    <w:p w14:paraId="1C9F49DB" w14:textId="533706A7" w:rsidR="006A7418" w:rsidRDefault="00000000" w:rsidP="00736D81">
      <w:pPr>
        <w:pStyle w:val="KeinLeerraum"/>
        <w:numPr>
          <w:ilvl w:val="0"/>
          <w:numId w:val="2"/>
        </w:numPr>
      </w:pPr>
      <w:r>
        <w:t>Stück Holz</w:t>
      </w:r>
    </w:p>
    <w:p w14:paraId="25E118F2" w14:textId="01B1C10C" w:rsidR="006A7418" w:rsidRDefault="00736D81">
      <w:pPr>
        <w:pStyle w:val="KeinLeerraum"/>
        <w:numPr>
          <w:ilvl w:val="0"/>
          <w:numId w:val="2"/>
        </w:numPr>
        <w:rPr>
          <w:lang w:val="en-US"/>
        </w:rPr>
      </w:pPr>
      <w:r>
        <w:rPr>
          <w:lang w:val="en-US"/>
        </w:rPr>
        <w:t>4</w:t>
      </w:r>
      <w:r w:rsidR="00000000">
        <w:rPr>
          <w:lang w:val="en-US"/>
        </w:rPr>
        <w:t>x Becker</w:t>
      </w:r>
    </w:p>
    <w:p w14:paraId="4786D335" w14:textId="77777777" w:rsidR="006A7418" w:rsidRDefault="00000000">
      <w:pPr>
        <w:pStyle w:val="KeinLeerraum"/>
        <w:numPr>
          <w:ilvl w:val="0"/>
          <w:numId w:val="2"/>
        </w:numPr>
        <w:rPr>
          <w:lang w:val="en-US"/>
        </w:rPr>
      </w:pPr>
      <w:r>
        <w:rPr>
          <w:lang w:val="en-US"/>
        </w:rPr>
        <w:t>2x Ping Pong Ball</w:t>
      </w:r>
    </w:p>
    <w:p w14:paraId="1A61632F" w14:textId="77777777" w:rsidR="006A7418" w:rsidRDefault="00000000">
      <w:pPr>
        <w:pStyle w:val="KeinLeerraum"/>
        <w:numPr>
          <w:ilvl w:val="0"/>
          <w:numId w:val="2"/>
        </w:numPr>
      </w:pPr>
      <w:r>
        <w:t>Etwas Wasser</w:t>
      </w:r>
    </w:p>
    <w:p w14:paraId="2526CE21" w14:textId="77777777" w:rsidR="006A7418" w:rsidRDefault="006A7418">
      <w:pPr>
        <w:suppressAutoHyphens w:val="0"/>
        <w:rPr>
          <w:szCs w:val="40"/>
        </w:rPr>
      </w:pPr>
    </w:p>
    <w:p w14:paraId="5CBE8979" w14:textId="77777777" w:rsidR="006A7418" w:rsidRDefault="006A7418">
      <w:pPr>
        <w:pageBreakBefore/>
        <w:suppressAutoHyphens w:val="0"/>
        <w:rPr>
          <w:szCs w:val="40"/>
        </w:rPr>
      </w:pPr>
    </w:p>
    <w:p w14:paraId="14ACDDB9" w14:textId="77777777" w:rsidR="006A7418" w:rsidRDefault="00000000">
      <w:pPr>
        <w:suppressAutoHyphens w:val="0"/>
        <w:rPr>
          <w:szCs w:val="40"/>
        </w:rPr>
      </w:pPr>
      <w:r>
        <w:rPr>
          <w:szCs w:val="40"/>
        </w:rPr>
        <w:t>Einkaufszettle:</w:t>
      </w:r>
    </w:p>
    <w:p w14:paraId="46C2B1DD" w14:textId="77777777" w:rsidR="006A7418" w:rsidRDefault="00000000">
      <w:pPr>
        <w:pStyle w:val="KeinLeerraum"/>
        <w:numPr>
          <w:ilvl w:val="0"/>
          <w:numId w:val="2"/>
        </w:numPr>
      </w:pPr>
      <w:r>
        <w:t>2x Luftballons ??</w:t>
      </w:r>
    </w:p>
    <w:p w14:paraId="362E32D8" w14:textId="77777777" w:rsidR="006A7418" w:rsidRDefault="00000000">
      <w:pPr>
        <w:pStyle w:val="KeinLeerraum"/>
        <w:numPr>
          <w:ilvl w:val="0"/>
          <w:numId w:val="2"/>
        </w:numPr>
      </w:pPr>
      <w:r>
        <w:t>6x Stück Backpapier ??</w:t>
      </w:r>
    </w:p>
    <w:p w14:paraId="25614DDB" w14:textId="77777777" w:rsidR="006A7418" w:rsidRDefault="00000000">
      <w:pPr>
        <w:pStyle w:val="KeinLeerraum"/>
        <w:numPr>
          <w:ilvl w:val="0"/>
          <w:numId w:val="2"/>
        </w:numPr>
      </w:pPr>
      <w:r>
        <w:t>Schokoküsse</w:t>
      </w:r>
    </w:p>
    <w:p w14:paraId="20F485AE" w14:textId="77777777" w:rsidR="006A7418" w:rsidRDefault="00000000">
      <w:pPr>
        <w:pStyle w:val="KeinLeerraum"/>
        <w:numPr>
          <w:ilvl w:val="0"/>
          <w:numId w:val="2"/>
        </w:numPr>
      </w:pPr>
      <w:r>
        <w:t>6 Cracker</w:t>
      </w:r>
    </w:p>
    <w:p w14:paraId="5FB923C0" w14:textId="77777777" w:rsidR="006A7418" w:rsidRDefault="00000000">
      <w:pPr>
        <w:pStyle w:val="KeinLeerraum"/>
        <w:numPr>
          <w:ilvl w:val="0"/>
          <w:numId w:val="2"/>
        </w:numPr>
      </w:pPr>
      <w:r>
        <w:t>Weintrauben</w:t>
      </w:r>
    </w:p>
    <w:p w14:paraId="5C9D57C9" w14:textId="4ABAC2D4" w:rsidR="001F0E1A" w:rsidRDefault="00000000">
      <w:pPr>
        <w:pStyle w:val="KeinLeerraum"/>
        <w:numPr>
          <w:ilvl w:val="0"/>
          <w:numId w:val="2"/>
        </w:numPr>
      </w:pPr>
      <w:r>
        <w:t>8 Äpfel</w:t>
      </w:r>
    </w:p>
    <w:p w14:paraId="0C985327" w14:textId="65D2F9CE" w:rsidR="006A7418" w:rsidRPr="001F0E1A" w:rsidRDefault="001F0E1A" w:rsidP="001F0E1A">
      <w:pPr>
        <w:suppressAutoHyphens w:val="0"/>
        <w:rPr>
          <w:sz w:val="22"/>
        </w:rPr>
      </w:pPr>
      <w:r>
        <w:br w:type="page"/>
      </w:r>
    </w:p>
    <w:p w14:paraId="285AA2AF" w14:textId="77777777" w:rsidR="006A7418" w:rsidRDefault="00000000">
      <w:pPr>
        <w:pStyle w:val="berschrift1"/>
      </w:pPr>
      <w:r>
        <w:lastRenderedPageBreak/>
        <w:t>Song Raten</w:t>
      </w:r>
    </w:p>
    <w:p w14:paraId="381FE7CB" w14:textId="77777777" w:rsidR="006A7418" w:rsidRDefault="00000000">
      <w:pPr>
        <w:pStyle w:val="Listenabsatz"/>
        <w:numPr>
          <w:ilvl w:val="0"/>
          <w:numId w:val="3"/>
        </w:numPr>
        <w:spacing w:line="240" w:lineRule="auto"/>
        <w:rPr>
          <w:szCs w:val="40"/>
        </w:rPr>
      </w:pPr>
      <w:r>
        <w:rPr>
          <w:szCs w:val="40"/>
        </w:rPr>
        <w:t>2 Betreuer + 2 Kinder</w:t>
      </w:r>
    </w:p>
    <w:p w14:paraId="3B0C36E1" w14:textId="77777777" w:rsidR="006A7418" w:rsidRDefault="00000000">
      <w:pPr>
        <w:pStyle w:val="Listenabsatz"/>
        <w:numPr>
          <w:ilvl w:val="0"/>
          <w:numId w:val="4"/>
        </w:numPr>
        <w:spacing w:line="240" w:lineRule="auto"/>
        <w:rPr>
          <w:szCs w:val="40"/>
        </w:rPr>
      </w:pPr>
      <w:r>
        <w:rPr>
          <w:szCs w:val="40"/>
        </w:rPr>
        <w:t>Gestoppter Song -&gt; Andere Gruppe kann weiter Raten</w:t>
      </w:r>
    </w:p>
    <w:p w14:paraId="5EA2314D" w14:textId="77777777" w:rsidR="006A7418" w:rsidRDefault="00000000">
      <w:pPr>
        <w:pStyle w:val="Listenabsatz"/>
        <w:numPr>
          <w:ilvl w:val="0"/>
          <w:numId w:val="5"/>
        </w:numPr>
        <w:spacing w:line="240" w:lineRule="auto"/>
        <w:rPr>
          <w:szCs w:val="40"/>
        </w:rPr>
      </w:pPr>
      <w:r>
        <w:rPr>
          <w:szCs w:val="40"/>
        </w:rPr>
        <w:t>Mia and me</w:t>
      </w:r>
    </w:p>
    <w:p w14:paraId="0F4A2F77" w14:textId="77777777" w:rsidR="006A7418" w:rsidRDefault="00000000">
      <w:pPr>
        <w:pStyle w:val="Listenabsatz"/>
        <w:numPr>
          <w:ilvl w:val="0"/>
          <w:numId w:val="5"/>
        </w:numPr>
        <w:spacing w:line="240" w:lineRule="auto"/>
        <w:rPr>
          <w:szCs w:val="40"/>
        </w:rPr>
      </w:pPr>
      <w:r>
        <w:rPr>
          <w:szCs w:val="40"/>
        </w:rPr>
        <w:t>Das Fliegerlied</w:t>
      </w:r>
    </w:p>
    <w:p w14:paraId="2C0BAF90" w14:textId="77777777" w:rsidR="006A7418" w:rsidRDefault="00000000">
      <w:pPr>
        <w:pStyle w:val="Listenabsatz"/>
        <w:numPr>
          <w:ilvl w:val="0"/>
          <w:numId w:val="5"/>
        </w:numPr>
        <w:spacing w:line="240" w:lineRule="auto"/>
        <w:rPr>
          <w:szCs w:val="40"/>
        </w:rPr>
      </w:pPr>
      <w:r>
        <w:rPr>
          <w:szCs w:val="40"/>
        </w:rPr>
        <w:t>Laurentia</w:t>
      </w:r>
    </w:p>
    <w:p w14:paraId="575AFE27" w14:textId="77777777" w:rsidR="006A7418" w:rsidRDefault="00000000">
      <w:pPr>
        <w:pStyle w:val="Listenabsatz"/>
        <w:numPr>
          <w:ilvl w:val="0"/>
          <w:numId w:val="5"/>
        </w:numPr>
        <w:spacing w:line="240" w:lineRule="auto"/>
        <w:rPr>
          <w:szCs w:val="40"/>
        </w:rPr>
      </w:pPr>
      <w:r>
        <w:rPr>
          <w:szCs w:val="40"/>
        </w:rPr>
        <w:t>Mama hat gesagt</w:t>
      </w:r>
    </w:p>
    <w:p w14:paraId="58D50C03" w14:textId="77777777" w:rsidR="006A7418" w:rsidRDefault="00000000">
      <w:pPr>
        <w:pStyle w:val="Listenabsatz"/>
        <w:numPr>
          <w:ilvl w:val="0"/>
          <w:numId w:val="5"/>
        </w:numPr>
        <w:spacing w:line="240" w:lineRule="auto"/>
        <w:rPr>
          <w:szCs w:val="40"/>
        </w:rPr>
      </w:pPr>
      <w:r>
        <w:rPr>
          <w:szCs w:val="40"/>
        </w:rPr>
        <w:t>Alles nur geklaut</w:t>
      </w:r>
    </w:p>
    <w:p w14:paraId="003AB3DF" w14:textId="77777777" w:rsidR="006A7418" w:rsidRDefault="00000000">
      <w:pPr>
        <w:pStyle w:val="Listenabsatz"/>
        <w:numPr>
          <w:ilvl w:val="0"/>
          <w:numId w:val="5"/>
        </w:numPr>
        <w:spacing w:line="240" w:lineRule="auto"/>
        <w:rPr>
          <w:szCs w:val="40"/>
        </w:rPr>
      </w:pPr>
      <w:r>
        <w:rPr>
          <w:szCs w:val="40"/>
        </w:rPr>
        <w:t>98 Prozent (aus Bibi und Tina)</w:t>
      </w:r>
    </w:p>
    <w:p w14:paraId="67133140" w14:textId="77777777" w:rsidR="006A7418" w:rsidRDefault="00000000">
      <w:pPr>
        <w:pStyle w:val="Listenabsatz"/>
        <w:numPr>
          <w:ilvl w:val="0"/>
          <w:numId w:val="5"/>
        </w:numPr>
        <w:spacing w:line="240" w:lineRule="auto"/>
        <w:rPr>
          <w:szCs w:val="40"/>
        </w:rPr>
      </w:pPr>
      <w:r>
        <w:rPr>
          <w:szCs w:val="40"/>
        </w:rPr>
        <w:t xml:space="preserve">Guten Morgen Sonnenschein </w:t>
      </w:r>
    </w:p>
    <w:p w14:paraId="665549C7" w14:textId="77777777" w:rsidR="006A7418" w:rsidRDefault="00000000">
      <w:pPr>
        <w:pStyle w:val="Listenabsatz"/>
        <w:numPr>
          <w:ilvl w:val="0"/>
          <w:numId w:val="5"/>
        </w:numPr>
        <w:spacing w:line="240" w:lineRule="auto"/>
        <w:rPr>
          <w:szCs w:val="40"/>
        </w:rPr>
      </w:pPr>
      <w:r>
        <w:rPr>
          <w:szCs w:val="40"/>
        </w:rPr>
        <w:t>Dai Dai</w:t>
      </w:r>
    </w:p>
    <w:p w14:paraId="70FC443C" w14:textId="40679602" w:rsidR="001F0E1A" w:rsidRDefault="004A4B37">
      <w:pPr>
        <w:pStyle w:val="Listenabsatz"/>
        <w:numPr>
          <w:ilvl w:val="0"/>
          <w:numId w:val="5"/>
        </w:numPr>
        <w:spacing w:line="240" w:lineRule="auto"/>
        <w:rPr>
          <w:szCs w:val="40"/>
        </w:rPr>
      </w:pPr>
      <w:r>
        <w:rPr>
          <w:szCs w:val="40"/>
        </w:rPr>
        <w:t xml:space="preserve">The </w:t>
      </w:r>
      <w:r w:rsidR="00000000">
        <w:rPr>
          <w:szCs w:val="40"/>
        </w:rPr>
        <w:t>Final Conutdown</w:t>
      </w:r>
    </w:p>
    <w:p w14:paraId="44975692" w14:textId="31BC9A33" w:rsidR="006A7418" w:rsidRPr="001F0E1A" w:rsidRDefault="001F0E1A" w:rsidP="001F0E1A">
      <w:pPr>
        <w:suppressAutoHyphens w:val="0"/>
        <w:rPr>
          <w:szCs w:val="40"/>
        </w:rPr>
      </w:pPr>
      <w:r>
        <w:rPr>
          <w:szCs w:val="40"/>
        </w:rPr>
        <w:br w:type="page"/>
      </w:r>
    </w:p>
    <w:p w14:paraId="669EB4C3" w14:textId="77777777" w:rsidR="006A7418" w:rsidRDefault="00000000">
      <w:pPr>
        <w:pStyle w:val="berschrift1"/>
      </w:pPr>
      <w:r>
        <w:lastRenderedPageBreak/>
        <w:t>Holspiel</w:t>
      </w:r>
    </w:p>
    <w:p w14:paraId="718984D6" w14:textId="77777777" w:rsidR="006A7418" w:rsidRDefault="00000000">
      <w:pPr>
        <w:pStyle w:val="Listenabsatz"/>
        <w:numPr>
          <w:ilvl w:val="0"/>
          <w:numId w:val="6"/>
        </w:numPr>
        <w:spacing w:line="240" w:lineRule="auto"/>
        <w:rPr>
          <w:szCs w:val="40"/>
        </w:rPr>
      </w:pPr>
      <w:r>
        <w:rPr>
          <w:szCs w:val="40"/>
        </w:rPr>
        <w:t>9 Betreuer + 9 Kinder</w:t>
      </w:r>
    </w:p>
    <w:p w14:paraId="43BA0A71" w14:textId="77777777" w:rsidR="006A7418" w:rsidRDefault="00000000">
      <w:pPr>
        <w:pStyle w:val="Listenabsatz"/>
        <w:numPr>
          <w:ilvl w:val="0"/>
          <w:numId w:val="7"/>
        </w:numPr>
        <w:spacing w:line="240" w:lineRule="auto"/>
        <w:rPr>
          <w:szCs w:val="40"/>
        </w:rPr>
      </w:pPr>
      <w:r>
        <w:rPr>
          <w:szCs w:val="40"/>
        </w:rPr>
        <w:t>Schuh</w:t>
      </w:r>
    </w:p>
    <w:p w14:paraId="532F5EE7" w14:textId="77777777" w:rsidR="006A7418" w:rsidRDefault="00000000">
      <w:pPr>
        <w:pStyle w:val="Listenabsatz"/>
        <w:numPr>
          <w:ilvl w:val="0"/>
          <w:numId w:val="7"/>
        </w:numPr>
        <w:spacing w:line="240" w:lineRule="auto"/>
        <w:rPr>
          <w:szCs w:val="40"/>
        </w:rPr>
      </w:pPr>
      <w:r>
        <w:rPr>
          <w:szCs w:val="40"/>
        </w:rPr>
        <w:t>Decke</w:t>
      </w:r>
    </w:p>
    <w:p w14:paraId="5B589331" w14:textId="77777777" w:rsidR="006A7418" w:rsidRDefault="00000000">
      <w:pPr>
        <w:pStyle w:val="Listenabsatz"/>
        <w:numPr>
          <w:ilvl w:val="0"/>
          <w:numId w:val="7"/>
        </w:numPr>
        <w:spacing w:line="240" w:lineRule="auto"/>
        <w:rPr>
          <w:szCs w:val="40"/>
        </w:rPr>
      </w:pPr>
      <w:r>
        <w:rPr>
          <w:szCs w:val="40"/>
        </w:rPr>
        <w:t>Handy</w:t>
      </w:r>
    </w:p>
    <w:p w14:paraId="70139F61" w14:textId="02579CB9" w:rsidR="006A7418" w:rsidRDefault="00EC5B43">
      <w:pPr>
        <w:pStyle w:val="Listenabsatz"/>
        <w:numPr>
          <w:ilvl w:val="0"/>
          <w:numId w:val="7"/>
        </w:numPr>
        <w:spacing w:line="240" w:lineRule="auto"/>
        <w:rPr>
          <w:szCs w:val="40"/>
        </w:rPr>
      </w:pPr>
      <w:r>
        <w:rPr>
          <w:szCs w:val="40"/>
        </w:rPr>
        <w:t>Isomatte</w:t>
      </w:r>
    </w:p>
    <w:p w14:paraId="3BD6519C" w14:textId="77777777" w:rsidR="006A7418" w:rsidRDefault="00000000">
      <w:pPr>
        <w:pStyle w:val="Listenabsatz"/>
        <w:numPr>
          <w:ilvl w:val="0"/>
          <w:numId w:val="7"/>
        </w:numPr>
        <w:spacing w:line="240" w:lineRule="auto"/>
        <w:rPr>
          <w:szCs w:val="40"/>
        </w:rPr>
      </w:pPr>
      <w:r>
        <w:rPr>
          <w:szCs w:val="40"/>
        </w:rPr>
        <w:t>Stern</w:t>
      </w:r>
    </w:p>
    <w:p w14:paraId="2805B3CD" w14:textId="77777777" w:rsidR="006A7418" w:rsidRDefault="00000000">
      <w:pPr>
        <w:pStyle w:val="Listenabsatz"/>
        <w:numPr>
          <w:ilvl w:val="0"/>
          <w:numId w:val="7"/>
        </w:numPr>
        <w:spacing w:line="240" w:lineRule="auto"/>
        <w:rPr>
          <w:szCs w:val="40"/>
        </w:rPr>
      </w:pPr>
      <w:r>
        <w:rPr>
          <w:szCs w:val="40"/>
        </w:rPr>
        <w:t>Haarspange</w:t>
      </w:r>
    </w:p>
    <w:p w14:paraId="7DCF890C" w14:textId="77777777" w:rsidR="006A7418" w:rsidRDefault="00000000">
      <w:pPr>
        <w:pStyle w:val="Listenabsatz"/>
        <w:numPr>
          <w:ilvl w:val="0"/>
          <w:numId w:val="7"/>
        </w:numPr>
        <w:spacing w:line="240" w:lineRule="auto"/>
        <w:rPr>
          <w:szCs w:val="40"/>
        </w:rPr>
      </w:pPr>
      <w:r>
        <w:rPr>
          <w:szCs w:val="40"/>
        </w:rPr>
        <w:t>Ball</w:t>
      </w:r>
    </w:p>
    <w:p w14:paraId="1DC99FCD" w14:textId="77777777" w:rsidR="006A7418" w:rsidRDefault="00000000">
      <w:pPr>
        <w:pStyle w:val="Listenabsatz"/>
        <w:numPr>
          <w:ilvl w:val="0"/>
          <w:numId w:val="7"/>
        </w:numPr>
        <w:spacing w:line="240" w:lineRule="auto"/>
        <w:rPr>
          <w:szCs w:val="40"/>
        </w:rPr>
      </w:pPr>
      <w:r>
        <w:rPr>
          <w:szCs w:val="40"/>
        </w:rPr>
        <w:t>Taschenlampe</w:t>
      </w:r>
    </w:p>
    <w:p w14:paraId="5B043A7C" w14:textId="44C2AD2E" w:rsidR="001F0E1A" w:rsidRDefault="00000000">
      <w:pPr>
        <w:pStyle w:val="Listenabsatz"/>
        <w:numPr>
          <w:ilvl w:val="0"/>
          <w:numId w:val="7"/>
        </w:numPr>
        <w:spacing w:line="240" w:lineRule="auto"/>
        <w:rPr>
          <w:szCs w:val="40"/>
        </w:rPr>
      </w:pPr>
      <w:r>
        <w:rPr>
          <w:szCs w:val="40"/>
        </w:rPr>
        <w:t>Behälter mit möglichst viel Wasser (Menge nicht Schnelligkeit)</w:t>
      </w:r>
    </w:p>
    <w:p w14:paraId="4C449E08" w14:textId="322D0866" w:rsidR="006A7418" w:rsidRPr="001F0E1A" w:rsidRDefault="001F0E1A" w:rsidP="001F0E1A">
      <w:pPr>
        <w:suppressAutoHyphens w:val="0"/>
        <w:rPr>
          <w:szCs w:val="40"/>
        </w:rPr>
      </w:pPr>
      <w:r>
        <w:rPr>
          <w:szCs w:val="40"/>
        </w:rPr>
        <w:br w:type="page"/>
      </w:r>
    </w:p>
    <w:p w14:paraId="7F6F83D3" w14:textId="77777777" w:rsidR="006A7418" w:rsidRDefault="00000000">
      <w:pPr>
        <w:pStyle w:val="berschrift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FF4169" wp14:editId="4D7D244C">
                <wp:simplePos x="0" y="0"/>
                <wp:positionH relativeFrom="margin">
                  <wp:align>right</wp:align>
                </wp:positionH>
                <wp:positionV relativeFrom="paragraph">
                  <wp:posOffset>256</wp:posOffset>
                </wp:positionV>
                <wp:extent cx="2360295" cy="1403988"/>
                <wp:effectExtent l="0" t="0" r="20955" b="24762"/>
                <wp:wrapSquare wrapText="bothSides"/>
                <wp:docPr id="278706479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14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6CFF9EC" w14:textId="77777777" w:rsidR="006A7418" w:rsidRDefault="00000000">
                            <w:pPr>
                              <w:pStyle w:val="KeinLeerraum"/>
                            </w:pPr>
                            <w:r>
                              <w:t>Brauchen:</w:t>
                            </w:r>
                          </w:p>
                          <w:p w14:paraId="33B39ECA" w14:textId="77777777" w:rsidR="006A7418" w:rsidRDefault="00000000">
                            <w:pPr>
                              <w:pStyle w:val="KeinLeerraum"/>
                              <w:ind w:firstLine="708"/>
                            </w:pPr>
                            <w:r>
                              <w:t>2x Ballons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FF4169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34.65pt;margin-top:0;width:185.85pt;height:110.55pt;z-index:2516715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" strokeweight=".26467mm">
                <v:textbox style="mso-fit-shape-to-text:t">
                  <w:txbxContent>
                    <w:p w14:paraId="46CFF9EC" w14:textId="77777777" w:rsidR="006A7418" w:rsidRDefault="00000000">
                      <w:pPr>
                        <w:pStyle w:val="KeinLeerraum"/>
                      </w:pPr>
                      <w:r>
                        <w:t>Brauchen:</w:t>
                      </w:r>
                    </w:p>
                    <w:p w14:paraId="33B39ECA" w14:textId="77777777" w:rsidR="006A7418" w:rsidRDefault="00000000">
                      <w:pPr>
                        <w:pStyle w:val="KeinLeerraum"/>
                        <w:ind w:firstLine="708"/>
                      </w:pPr>
                      <w:r>
                        <w:t>2x Ballons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Ballon Platzen</w:t>
      </w:r>
    </w:p>
    <w:p w14:paraId="74213D92" w14:textId="77777777" w:rsidR="006A7418" w:rsidRDefault="00000000">
      <w:pPr>
        <w:pStyle w:val="Listenabsatz"/>
        <w:numPr>
          <w:ilvl w:val="0"/>
          <w:numId w:val="3"/>
        </w:numPr>
        <w:spacing w:line="240" w:lineRule="auto"/>
        <w:rPr>
          <w:szCs w:val="40"/>
        </w:rPr>
      </w:pPr>
      <w:r>
        <w:rPr>
          <w:szCs w:val="40"/>
        </w:rPr>
        <w:t>1 Betreuer + 1 Kind</w:t>
      </w:r>
    </w:p>
    <w:p w14:paraId="3A43F70F" w14:textId="43257051" w:rsidR="001F0E1A" w:rsidRDefault="00000000">
      <w:pPr>
        <w:pStyle w:val="Listenabsatz"/>
        <w:numPr>
          <w:ilvl w:val="0"/>
          <w:numId w:val="3"/>
        </w:numPr>
        <w:spacing w:line="240" w:lineRule="auto"/>
        <w:rPr>
          <w:szCs w:val="40"/>
        </w:rPr>
      </w:pPr>
      <w:r>
        <w:rPr>
          <w:szCs w:val="40"/>
        </w:rPr>
        <w:t>Welcher Ballon zuerst platzt</w:t>
      </w:r>
    </w:p>
    <w:p w14:paraId="5C69DF60" w14:textId="60377A69" w:rsidR="006A7418" w:rsidRDefault="001F0E1A" w:rsidP="001F0E1A">
      <w:pPr>
        <w:suppressAutoHyphens w:val="0"/>
        <w:rPr>
          <w:szCs w:val="40"/>
        </w:rPr>
      </w:pPr>
      <w:r>
        <w:rPr>
          <w:szCs w:val="40"/>
        </w:rPr>
        <w:br w:type="page"/>
      </w:r>
    </w:p>
    <w:p w14:paraId="64AB596A" w14:textId="77777777" w:rsidR="006A7418" w:rsidRDefault="00000000">
      <w:pPr>
        <w:pStyle w:val="berschrift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4E65891" wp14:editId="23E08E2A">
                <wp:simplePos x="0" y="0"/>
                <wp:positionH relativeFrom="margin">
                  <wp:align>right</wp:align>
                </wp:positionH>
                <wp:positionV relativeFrom="paragraph">
                  <wp:posOffset>384</wp:posOffset>
                </wp:positionV>
                <wp:extent cx="2360295" cy="1403988"/>
                <wp:effectExtent l="0" t="0" r="20955" b="24762"/>
                <wp:wrapSquare wrapText="bothSides"/>
                <wp:docPr id="870630746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14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607768" w14:textId="77777777" w:rsidR="006A7418" w:rsidRDefault="00000000">
                            <w:pPr>
                              <w:pStyle w:val="KeinLeerraum"/>
                            </w:pPr>
                            <w:r>
                              <w:t>Brauchen:</w:t>
                            </w:r>
                          </w:p>
                          <w:p w14:paraId="79D1CD29" w14:textId="77777777" w:rsidR="006A7418" w:rsidRDefault="00000000">
                            <w:pPr>
                              <w:pStyle w:val="KeinLeerraum"/>
                              <w:ind w:firstLine="708"/>
                            </w:pPr>
                            <w:r>
                              <w:t>1x Jenga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E65891" id="_x0000_s1027" type="#_x0000_t202" style="position:absolute;left:0;text-align:left;margin-left:134.65pt;margin-top:.05pt;width:185.85pt;height:110.55pt;z-index:251673600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" strokeweight=".26467mm">
                <v:textbox style="mso-fit-shape-to-text:t">
                  <w:txbxContent>
                    <w:p w14:paraId="72607768" w14:textId="77777777" w:rsidR="006A7418" w:rsidRDefault="00000000">
                      <w:pPr>
                        <w:pStyle w:val="KeinLeerraum"/>
                      </w:pPr>
                      <w:r>
                        <w:t>Brauchen:</w:t>
                      </w:r>
                    </w:p>
                    <w:p w14:paraId="79D1CD29" w14:textId="77777777" w:rsidR="006A7418" w:rsidRDefault="00000000">
                      <w:pPr>
                        <w:pStyle w:val="KeinLeerraum"/>
                        <w:ind w:firstLine="708"/>
                      </w:pPr>
                      <w:r>
                        <w:t>1x Jenga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Jenga</w:t>
      </w:r>
    </w:p>
    <w:p w14:paraId="1C9214CC" w14:textId="1D92E441" w:rsidR="00212B61" w:rsidRDefault="00000000">
      <w:pPr>
        <w:pStyle w:val="Listenabsatz"/>
        <w:numPr>
          <w:ilvl w:val="0"/>
          <w:numId w:val="6"/>
        </w:numPr>
        <w:spacing w:line="240" w:lineRule="auto"/>
        <w:rPr>
          <w:szCs w:val="40"/>
        </w:rPr>
      </w:pPr>
      <w:r>
        <w:rPr>
          <w:szCs w:val="40"/>
        </w:rPr>
        <w:t>3 Betreuer + 3 Kinder</w:t>
      </w:r>
    </w:p>
    <w:p w14:paraId="2B348F0E" w14:textId="0F1752C0" w:rsidR="006A7418" w:rsidRDefault="00212B61" w:rsidP="00212B61">
      <w:pPr>
        <w:suppressAutoHyphens w:val="0"/>
        <w:rPr>
          <w:szCs w:val="40"/>
        </w:rPr>
      </w:pPr>
      <w:r>
        <w:rPr>
          <w:szCs w:val="40"/>
        </w:rPr>
        <w:br w:type="page"/>
      </w:r>
    </w:p>
    <w:p w14:paraId="1A60E7BA" w14:textId="77777777" w:rsidR="006A7418" w:rsidRDefault="00000000">
      <w:pPr>
        <w:pStyle w:val="berschrift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BAB2C7" wp14:editId="2D696E1C">
                <wp:simplePos x="0" y="0"/>
                <wp:positionH relativeFrom="margin">
                  <wp:align>right</wp:align>
                </wp:positionH>
                <wp:positionV relativeFrom="paragraph">
                  <wp:posOffset>256</wp:posOffset>
                </wp:positionV>
                <wp:extent cx="2360295" cy="1403988"/>
                <wp:effectExtent l="0" t="0" r="20955" b="24762"/>
                <wp:wrapSquare wrapText="bothSides"/>
                <wp:docPr id="1110862575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14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2D89662" w14:textId="77777777" w:rsidR="006A7418" w:rsidRDefault="00000000">
                            <w:pPr>
                              <w:pStyle w:val="KeinLeerraum"/>
                            </w:pPr>
                            <w:r>
                              <w:t>Brauchen:</w:t>
                            </w:r>
                          </w:p>
                          <w:p w14:paraId="0A0E160E" w14:textId="77777777" w:rsidR="006A7418" w:rsidRDefault="00000000">
                            <w:pPr>
                              <w:pStyle w:val="KeinLeerraum"/>
                              <w:ind w:left="708"/>
                            </w:pPr>
                            <w:r>
                              <w:t>1x Seil</w:t>
                            </w:r>
                          </w:p>
                          <w:p w14:paraId="5970DDF8" w14:textId="77777777" w:rsidR="006A7418" w:rsidRDefault="00000000">
                            <w:pPr>
                              <w:pStyle w:val="KeinLeerraum"/>
                              <w:ind w:left="708"/>
                            </w:pPr>
                            <w:r>
                              <w:t>1x Lappen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BAB2C7" id="_x0000_s1028" type="#_x0000_t202" style="position:absolute;left:0;text-align:left;margin-left:134.65pt;margin-top:0;width:185.85pt;height:110.55pt;z-index:25167564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" strokeweight=".26467mm">
                <v:textbox style="mso-fit-shape-to-text:t">
                  <w:txbxContent>
                    <w:p w14:paraId="42D89662" w14:textId="77777777" w:rsidR="006A7418" w:rsidRDefault="00000000">
                      <w:pPr>
                        <w:pStyle w:val="KeinLeerraum"/>
                      </w:pPr>
                      <w:r>
                        <w:t>Brauchen:</w:t>
                      </w:r>
                    </w:p>
                    <w:p w14:paraId="0A0E160E" w14:textId="77777777" w:rsidR="006A7418" w:rsidRDefault="00000000">
                      <w:pPr>
                        <w:pStyle w:val="KeinLeerraum"/>
                        <w:ind w:left="708"/>
                      </w:pPr>
                      <w:r>
                        <w:t>1x Seil</w:t>
                      </w:r>
                    </w:p>
                    <w:p w14:paraId="5970DDF8" w14:textId="77777777" w:rsidR="006A7418" w:rsidRDefault="00000000">
                      <w:pPr>
                        <w:pStyle w:val="KeinLeerraum"/>
                        <w:ind w:left="708"/>
                      </w:pPr>
                      <w:r>
                        <w:t>1x Lappen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Seil ziehen</w:t>
      </w:r>
    </w:p>
    <w:p w14:paraId="12A683AB" w14:textId="77777777" w:rsidR="006A7418" w:rsidRDefault="00000000">
      <w:pPr>
        <w:pStyle w:val="Listenabsatz"/>
        <w:numPr>
          <w:ilvl w:val="0"/>
          <w:numId w:val="6"/>
        </w:numPr>
        <w:suppressAutoHyphens w:val="0"/>
        <w:rPr>
          <w:szCs w:val="40"/>
        </w:rPr>
      </w:pPr>
      <w:r>
        <w:rPr>
          <w:szCs w:val="40"/>
        </w:rPr>
        <w:t>8 Kinder 3 Betreuer</w:t>
      </w:r>
    </w:p>
    <w:p w14:paraId="1915FA56" w14:textId="77777777" w:rsidR="006A7418" w:rsidRDefault="00000000">
      <w:pPr>
        <w:pStyle w:val="Listenabsatz"/>
        <w:numPr>
          <w:ilvl w:val="0"/>
          <w:numId w:val="6"/>
        </w:numPr>
        <w:suppressAutoHyphens w:val="0"/>
        <w:spacing w:line="240" w:lineRule="auto"/>
        <w:rPr>
          <w:szCs w:val="40"/>
        </w:rPr>
      </w:pPr>
      <w:r>
        <w:rPr>
          <w:szCs w:val="40"/>
        </w:rPr>
        <w:t>Mitte ein Tuch</w:t>
      </w:r>
    </w:p>
    <w:p w14:paraId="7B316618" w14:textId="54611979" w:rsidR="00212B61" w:rsidRDefault="00000000">
      <w:pPr>
        <w:pStyle w:val="Listenabsatz"/>
        <w:numPr>
          <w:ilvl w:val="0"/>
          <w:numId w:val="6"/>
        </w:numPr>
        <w:suppressAutoHyphens w:val="0"/>
        <w:spacing w:line="240" w:lineRule="auto"/>
        <w:rPr>
          <w:szCs w:val="40"/>
        </w:rPr>
      </w:pPr>
      <w:r>
        <w:rPr>
          <w:szCs w:val="40"/>
        </w:rPr>
        <w:t>Wer das Tuch übergezogen hat, hat gewonnen.</w:t>
      </w:r>
    </w:p>
    <w:p w14:paraId="2C1B0914" w14:textId="77777777" w:rsidR="00212B61" w:rsidRDefault="00212B61">
      <w:pPr>
        <w:suppressAutoHyphens w:val="0"/>
        <w:rPr>
          <w:szCs w:val="40"/>
        </w:rPr>
      </w:pPr>
      <w:r>
        <w:rPr>
          <w:szCs w:val="40"/>
        </w:rPr>
        <w:br w:type="page"/>
      </w:r>
    </w:p>
    <w:p w14:paraId="2F97233F" w14:textId="77777777" w:rsidR="006A7418" w:rsidRDefault="00000000">
      <w:pPr>
        <w:pStyle w:val="berschrift1"/>
      </w:pPr>
      <w:r>
        <w:lastRenderedPageBreak/>
        <w:t>Schätzen</w:t>
      </w:r>
    </w:p>
    <w:p w14:paraId="542FEFF8" w14:textId="77777777" w:rsidR="006A7418" w:rsidRDefault="00000000">
      <w:pPr>
        <w:pStyle w:val="Listenabsatz"/>
        <w:numPr>
          <w:ilvl w:val="0"/>
          <w:numId w:val="8"/>
        </w:numPr>
        <w:spacing w:line="240" w:lineRule="auto"/>
        <w:rPr>
          <w:szCs w:val="40"/>
        </w:rPr>
      </w:pPr>
      <w:r>
        <w:rPr>
          <w:szCs w:val="40"/>
        </w:rPr>
        <w:t>Im Team wird sich abgesprochen -&gt;20 – 30 Sek. Zeit</w:t>
      </w:r>
    </w:p>
    <w:p w14:paraId="4E15CCE4" w14:textId="77777777" w:rsidR="006A7418" w:rsidRDefault="00000000">
      <w:pPr>
        <w:pStyle w:val="Listenabsatz"/>
        <w:numPr>
          <w:ilvl w:val="0"/>
          <w:numId w:val="9"/>
        </w:numPr>
        <w:spacing w:line="240" w:lineRule="auto"/>
        <w:rPr>
          <w:szCs w:val="40"/>
        </w:rPr>
      </w:pPr>
      <w:r>
        <w:rPr>
          <w:szCs w:val="40"/>
        </w:rPr>
        <w:t>Wie lang ist ein Olympisches Schwimmbecken -&gt; 50m</w:t>
      </w:r>
    </w:p>
    <w:p w14:paraId="356231D4" w14:textId="77777777" w:rsidR="006A7418" w:rsidRDefault="00000000">
      <w:pPr>
        <w:pStyle w:val="Listenabsatz"/>
        <w:numPr>
          <w:ilvl w:val="0"/>
          <w:numId w:val="9"/>
        </w:numPr>
        <w:spacing w:line="240" w:lineRule="auto"/>
        <w:rPr>
          <w:szCs w:val="40"/>
        </w:rPr>
      </w:pPr>
      <w:r>
        <w:rPr>
          <w:szCs w:val="40"/>
        </w:rPr>
        <w:t>Wie lang ist ein DIN A4 Blatt-&gt;29,7 cm</w:t>
      </w:r>
    </w:p>
    <w:p w14:paraId="131E542E" w14:textId="77777777" w:rsidR="006A7418" w:rsidRDefault="00000000">
      <w:pPr>
        <w:pStyle w:val="Listenabsatz"/>
        <w:numPr>
          <w:ilvl w:val="0"/>
          <w:numId w:val="9"/>
        </w:numPr>
        <w:spacing w:line="240" w:lineRule="auto"/>
        <w:rPr>
          <w:szCs w:val="40"/>
        </w:rPr>
      </w:pPr>
      <w:r>
        <w:rPr>
          <w:szCs w:val="40"/>
        </w:rPr>
        <w:t>Wie lang ist ein ICE 3 403/406 mit 8 Wagons -&gt; 200m</w:t>
      </w:r>
    </w:p>
    <w:p w14:paraId="0D902B1A" w14:textId="77777777" w:rsidR="006A7418" w:rsidRDefault="00000000">
      <w:pPr>
        <w:pStyle w:val="Listenabsatz"/>
        <w:numPr>
          <w:ilvl w:val="0"/>
          <w:numId w:val="9"/>
        </w:numPr>
        <w:spacing w:line="240" w:lineRule="auto"/>
      </w:pPr>
      <w:r>
        <w:rPr>
          <w:szCs w:val="40"/>
        </w:rPr>
        <w:t xml:space="preserve">Wie viel Geld haben wie letztes Jahr fürs Camp gesamt ausgegeben -&gt; </w:t>
      </w:r>
      <w:commentRangeStart w:id="1"/>
      <w:r w:rsidRPr="00426D36">
        <w:rPr>
          <w:szCs w:val="40"/>
          <w:highlight w:val="yellow"/>
        </w:rPr>
        <w:t>50.000€</w:t>
      </w:r>
      <w:commentRangeEnd w:id="1"/>
      <w:r>
        <w:rPr>
          <w:rStyle w:val="Kommentarzeichen"/>
          <w:sz w:val="36"/>
          <w:szCs w:val="22"/>
        </w:rPr>
        <w:commentReference w:id="1"/>
      </w:r>
    </w:p>
    <w:p w14:paraId="6ED2355F" w14:textId="3D4B1CF8" w:rsidR="00212B61" w:rsidRDefault="00000000">
      <w:pPr>
        <w:pStyle w:val="Listenabsatz"/>
        <w:numPr>
          <w:ilvl w:val="0"/>
          <w:numId w:val="9"/>
        </w:numPr>
        <w:spacing w:line="240" w:lineRule="auto"/>
        <w:rPr>
          <w:szCs w:val="40"/>
        </w:rPr>
      </w:pPr>
      <w:r>
        <w:rPr>
          <w:szCs w:val="40"/>
        </w:rPr>
        <w:t>Wie viele Zähne hat ein durchschnittlicher Mensch?</w:t>
      </w:r>
      <w:r w:rsidR="00EC5B43">
        <w:rPr>
          <w:szCs w:val="40"/>
        </w:rPr>
        <w:t xml:space="preserve"> (ohne Weisheitszähne)</w:t>
      </w:r>
      <w:r>
        <w:rPr>
          <w:szCs w:val="40"/>
        </w:rPr>
        <w:t xml:space="preserve"> </w:t>
      </w:r>
      <w:r w:rsidR="00EC5B43">
        <w:rPr>
          <w:szCs w:val="40"/>
        </w:rPr>
        <w:t xml:space="preserve">-&gt; </w:t>
      </w:r>
      <w:r>
        <w:rPr>
          <w:szCs w:val="40"/>
        </w:rPr>
        <w:t>32</w:t>
      </w:r>
    </w:p>
    <w:p w14:paraId="11566ECE" w14:textId="3F3C7C4F" w:rsidR="006A7418" w:rsidRDefault="00212B61" w:rsidP="00212B61">
      <w:pPr>
        <w:suppressAutoHyphens w:val="0"/>
        <w:rPr>
          <w:szCs w:val="40"/>
        </w:rPr>
      </w:pPr>
      <w:r>
        <w:rPr>
          <w:szCs w:val="40"/>
        </w:rPr>
        <w:br w:type="page"/>
      </w:r>
    </w:p>
    <w:p w14:paraId="3BE5A0E4" w14:textId="4056DDAF" w:rsidR="006A7418" w:rsidRDefault="00212B61">
      <w:pPr>
        <w:pStyle w:val="berschrift1"/>
      </w:pPr>
      <w:r>
        <w:rPr>
          <w:noProof/>
          <w:sz w:val="16"/>
          <w:szCs w:val="1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B1FEB7" wp14:editId="5F8354D8">
                <wp:simplePos x="0" y="0"/>
                <wp:positionH relativeFrom="margin">
                  <wp:align>right</wp:align>
                </wp:positionH>
                <wp:positionV relativeFrom="paragraph">
                  <wp:posOffset>9053</wp:posOffset>
                </wp:positionV>
                <wp:extent cx="2360295" cy="1403988"/>
                <wp:effectExtent l="0" t="0" r="20955" b="15240"/>
                <wp:wrapSquare wrapText="bothSides"/>
                <wp:docPr id="1929587088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14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9D099E" w14:textId="77777777" w:rsidR="006A7418" w:rsidRDefault="00000000">
                            <w:pPr>
                              <w:pStyle w:val="KeinLeerraum"/>
                            </w:pPr>
                            <w:r>
                              <w:t>Brauchen:</w:t>
                            </w:r>
                          </w:p>
                          <w:p w14:paraId="3E86D4EE" w14:textId="77777777" w:rsidR="006A7418" w:rsidRDefault="00000000">
                            <w:pPr>
                              <w:pStyle w:val="KeinLeerraum"/>
                            </w:pPr>
                            <w:r>
                              <w:tab/>
                              <w:t>1x Melinas Sonnenbrille</w:t>
                            </w:r>
                          </w:p>
                          <w:p w14:paraId="55A382D4" w14:textId="77777777" w:rsidR="006A7418" w:rsidRDefault="00000000">
                            <w:pPr>
                              <w:pStyle w:val="KeinLeerraum"/>
                            </w:pPr>
                            <w:r>
                              <w:tab/>
                              <w:t>1x Flatterband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1FEB7" id="_x0000_s1029" type="#_x0000_t202" style="position:absolute;left:0;text-align:left;margin-left:134.65pt;margin-top:.7pt;width:185.85pt;height:110.55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" strokeweight=".26467mm">
                <v:textbox style="mso-fit-shape-to-text:t">
                  <w:txbxContent>
                    <w:p w14:paraId="579D099E" w14:textId="77777777" w:rsidR="006A7418" w:rsidRDefault="00000000">
                      <w:pPr>
                        <w:pStyle w:val="KeinLeerraum"/>
                      </w:pPr>
                      <w:r>
                        <w:t>Brauchen:</w:t>
                      </w:r>
                    </w:p>
                    <w:p w14:paraId="3E86D4EE" w14:textId="77777777" w:rsidR="006A7418" w:rsidRDefault="00000000">
                      <w:pPr>
                        <w:pStyle w:val="KeinLeerraum"/>
                      </w:pPr>
                      <w:r>
                        <w:tab/>
                        <w:t>1x Melinas Sonnenbrille</w:t>
                      </w:r>
                    </w:p>
                    <w:p w14:paraId="55A382D4" w14:textId="77777777" w:rsidR="006A7418" w:rsidRDefault="00000000">
                      <w:pPr>
                        <w:pStyle w:val="KeinLeerraum"/>
                      </w:pPr>
                      <w:r>
                        <w:tab/>
                        <w:t>1x Flatterband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000000">
        <w:t>Suchspiel</w:t>
      </w:r>
    </w:p>
    <w:p w14:paraId="735A0C50" w14:textId="77777777" w:rsidR="006A7418" w:rsidRDefault="00000000">
      <w:pPr>
        <w:pStyle w:val="Listenabsatz"/>
        <w:numPr>
          <w:ilvl w:val="0"/>
          <w:numId w:val="10"/>
        </w:numPr>
        <w:spacing w:line="240" w:lineRule="auto"/>
        <w:rPr>
          <w:szCs w:val="40"/>
        </w:rPr>
      </w:pPr>
      <w:r>
        <w:rPr>
          <w:szCs w:val="40"/>
        </w:rPr>
        <w:t>1 Betreuer + 2 Kind</w:t>
      </w:r>
    </w:p>
    <w:p w14:paraId="60974FD2" w14:textId="77777777" w:rsidR="006A7418" w:rsidRDefault="00000000">
      <w:pPr>
        <w:pStyle w:val="Listenabsatz"/>
        <w:numPr>
          <w:ilvl w:val="0"/>
          <w:numId w:val="10"/>
        </w:numPr>
        <w:spacing w:line="240" w:lineRule="auto"/>
        <w:rPr>
          <w:szCs w:val="40"/>
        </w:rPr>
      </w:pPr>
      <w:r>
        <w:rPr>
          <w:szCs w:val="40"/>
        </w:rPr>
        <w:t>Bereich: Betreuertisch -&gt; Pool</w:t>
      </w:r>
    </w:p>
    <w:p w14:paraId="27DE27BF" w14:textId="77777777" w:rsidR="006A7418" w:rsidRDefault="00000000">
      <w:pPr>
        <w:pStyle w:val="Listenabsatz"/>
        <w:numPr>
          <w:ilvl w:val="0"/>
          <w:numId w:val="10"/>
        </w:numPr>
        <w:spacing w:line="240" w:lineRule="auto"/>
        <w:rPr>
          <w:szCs w:val="40"/>
        </w:rPr>
      </w:pPr>
      <w:r>
        <w:rPr>
          <w:szCs w:val="40"/>
        </w:rPr>
        <w:t>Vorher Ab flattern</w:t>
      </w:r>
    </w:p>
    <w:p w14:paraId="10A798EA" w14:textId="77777777" w:rsidR="006A7418" w:rsidRDefault="00000000">
      <w:pPr>
        <w:pStyle w:val="Listenabsatz"/>
        <w:numPr>
          <w:ilvl w:val="0"/>
          <w:numId w:val="10"/>
        </w:numPr>
        <w:spacing w:line="240" w:lineRule="auto"/>
        <w:rPr>
          <w:szCs w:val="40"/>
        </w:rPr>
      </w:pPr>
      <w:r>
        <w:rPr>
          <w:szCs w:val="40"/>
        </w:rPr>
        <w:t>Versteck: in Busch gehängt</w:t>
      </w:r>
    </w:p>
    <w:p w14:paraId="08A20A46" w14:textId="2A333531" w:rsidR="00212B61" w:rsidRDefault="00000000">
      <w:pPr>
        <w:pStyle w:val="Listenabsatz"/>
        <w:numPr>
          <w:ilvl w:val="0"/>
          <w:numId w:val="10"/>
        </w:numPr>
        <w:spacing w:line="240" w:lineRule="auto"/>
        <w:rPr>
          <w:szCs w:val="40"/>
        </w:rPr>
      </w:pPr>
      <w:r>
        <w:rPr>
          <w:szCs w:val="40"/>
        </w:rPr>
        <w:t>Wer zuerst den Gegenstand wiederbringt hat gewonnen</w:t>
      </w:r>
    </w:p>
    <w:p w14:paraId="52809725" w14:textId="7A72188A" w:rsidR="006A7418" w:rsidRPr="00212B61" w:rsidRDefault="00212B61" w:rsidP="00212B61">
      <w:pPr>
        <w:suppressAutoHyphens w:val="0"/>
        <w:rPr>
          <w:szCs w:val="40"/>
        </w:rPr>
      </w:pPr>
      <w:r>
        <w:rPr>
          <w:szCs w:val="40"/>
        </w:rPr>
        <w:br w:type="page"/>
      </w:r>
    </w:p>
    <w:p w14:paraId="4B70DAEC" w14:textId="77777777" w:rsidR="006A7418" w:rsidRDefault="00000000">
      <w:pPr>
        <w:pStyle w:val="berschrift1"/>
      </w:pPr>
      <w:r>
        <w:lastRenderedPageBreak/>
        <w:t>Songraten Extrem</w:t>
      </w:r>
    </w:p>
    <w:p w14:paraId="438B721E" w14:textId="77777777" w:rsidR="006A7418" w:rsidRDefault="00000000">
      <w:pPr>
        <w:pStyle w:val="Listenabsatz"/>
        <w:numPr>
          <w:ilvl w:val="0"/>
          <w:numId w:val="11"/>
        </w:numPr>
        <w:spacing w:line="240" w:lineRule="auto"/>
        <w:rPr>
          <w:szCs w:val="40"/>
        </w:rPr>
      </w:pPr>
      <w:r>
        <w:rPr>
          <w:szCs w:val="40"/>
        </w:rPr>
        <w:t>2 Betreuer + 2 Kinder</w:t>
      </w:r>
    </w:p>
    <w:p w14:paraId="57A5AF54" w14:textId="77777777" w:rsidR="006A7418" w:rsidRDefault="00000000">
      <w:pPr>
        <w:pStyle w:val="Listenabsatz"/>
        <w:numPr>
          <w:ilvl w:val="0"/>
          <w:numId w:val="4"/>
        </w:numPr>
        <w:spacing w:line="240" w:lineRule="auto"/>
        <w:rPr>
          <w:szCs w:val="40"/>
        </w:rPr>
      </w:pPr>
      <w:r>
        <w:rPr>
          <w:szCs w:val="40"/>
        </w:rPr>
        <w:t>Gestoppter Song -&gt; Andere Gruppe kann weiter Raten</w:t>
      </w:r>
    </w:p>
    <w:p w14:paraId="5D5C4E3C" w14:textId="17A720DB" w:rsidR="00736D81" w:rsidRDefault="00736D81">
      <w:pPr>
        <w:pStyle w:val="Listenabsatz"/>
        <w:numPr>
          <w:ilvl w:val="0"/>
          <w:numId w:val="12"/>
        </w:numPr>
        <w:spacing w:line="240" w:lineRule="auto"/>
        <w:rPr>
          <w:szCs w:val="40"/>
        </w:rPr>
      </w:pPr>
      <w:r>
        <w:rPr>
          <w:szCs w:val="40"/>
        </w:rPr>
        <w:t>Lass jetzt los</w:t>
      </w:r>
    </w:p>
    <w:p w14:paraId="0D61AE8F" w14:textId="41C929FB" w:rsidR="00426D36" w:rsidRDefault="00426D36">
      <w:pPr>
        <w:pStyle w:val="Listenabsatz"/>
        <w:numPr>
          <w:ilvl w:val="0"/>
          <w:numId w:val="12"/>
        </w:numPr>
        <w:spacing w:line="240" w:lineRule="auto"/>
        <w:rPr>
          <w:szCs w:val="40"/>
        </w:rPr>
      </w:pPr>
      <w:r>
        <w:rPr>
          <w:szCs w:val="40"/>
        </w:rPr>
        <w:t>Kikaninchen</w:t>
      </w:r>
    </w:p>
    <w:p w14:paraId="3EA34D8C" w14:textId="7698C24A" w:rsidR="00426D36" w:rsidRDefault="00426D36">
      <w:pPr>
        <w:pStyle w:val="Listenabsatz"/>
        <w:numPr>
          <w:ilvl w:val="0"/>
          <w:numId w:val="12"/>
        </w:numPr>
        <w:spacing w:line="240" w:lineRule="auto"/>
        <w:rPr>
          <w:szCs w:val="40"/>
        </w:rPr>
      </w:pPr>
      <w:r>
        <w:rPr>
          <w:szCs w:val="40"/>
        </w:rPr>
        <w:t>Tanzalarm</w:t>
      </w:r>
    </w:p>
    <w:p w14:paraId="569BCD09" w14:textId="12F0E7A4" w:rsidR="00736D81" w:rsidRDefault="00736D81">
      <w:pPr>
        <w:pStyle w:val="Listenabsatz"/>
        <w:numPr>
          <w:ilvl w:val="0"/>
          <w:numId w:val="12"/>
        </w:numPr>
        <w:spacing w:line="240" w:lineRule="auto"/>
        <w:rPr>
          <w:szCs w:val="40"/>
        </w:rPr>
      </w:pPr>
      <w:r>
        <w:rPr>
          <w:szCs w:val="40"/>
        </w:rPr>
        <w:t>Hakuna Matata</w:t>
      </w:r>
    </w:p>
    <w:p w14:paraId="03F65CF5" w14:textId="2B27568B" w:rsidR="00426D36" w:rsidRDefault="00426D36">
      <w:pPr>
        <w:pStyle w:val="Listenabsatz"/>
        <w:numPr>
          <w:ilvl w:val="0"/>
          <w:numId w:val="12"/>
        </w:numPr>
        <w:spacing w:line="240" w:lineRule="auto"/>
        <w:rPr>
          <w:szCs w:val="40"/>
        </w:rPr>
      </w:pPr>
      <w:r>
        <w:rPr>
          <w:szCs w:val="40"/>
        </w:rPr>
        <w:t>Piratentanz</w:t>
      </w:r>
    </w:p>
    <w:p w14:paraId="24CD42E6" w14:textId="126D9A37" w:rsidR="00426D36" w:rsidRDefault="00736D81">
      <w:pPr>
        <w:pStyle w:val="Listenabsatz"/>
        <w:numPr>
          <w:ilvl w:val="0"/>
          <w:numId w:val="12"/>
        </w:numPr>
        <w:spacing w:line="240" w:lineRule="auto"/>
        <w:rPr>
          <w:szCs w:val="40"/>
        </w:rPr>
      </w:pPr>
      <w:r>
        <w:rPr>
          <w:szCs w:val="40"/>
        </w:rPr>
        <w:t>Probier’s mal mit Gemütlichkeit</w:t>
      </w:r>
    </w:p>
    <w:p w14:paraId="1389381D" w14:textId="4A411F2B" w:rsidR="00736D81" w:rsidRDefault="00736D81">
      <w:pPr>
        <w:pStyle w:val="Listenabsatz"/>
        <w:numPr>
          <w:ilvl w:val="0"/>
          <w:numId w:val="12"/>
        </w:numPr>
        <w:spacing w:line="240" w:lineRule="auto"/>
        <w:rPr>
          <w:szCs w:val="40"/>
        </w:rPr>
      </w:pPr>
      <w:r>
        <w:rPr>
          <w:szCs w:val="40"/>
        </w:rPr>
        <w:t>Wie</w:t>
      </w:r>
    </w:p>
    <w:p w14:paraId="3CE9E967" w14:textId="7E2EBE2E" w:rsidR="006A7418" w:rsidRPr="00212B61" w:rsidRDefault="00212B61" w:rsidP="00212B61">
      <w:pPr>
        <w:suppressAutoHyphens w:val="0"/>
        <w:rPr>
          <w:szCs w:val="40"/>
        </w:rPr>
      </w:pPr>
      <w:r>
        <w:rPr>
          <w:szCs w:val="40"/>
        </w:rPr>
        <w:br w:type="page"/>
      </w:r>
    </w:p>
    <w:p w14:paraId="7285DA95" w14:textId="77777777" w:rsidR="006A7418" w:rsidRDefault="00000000">
      <w:pPr>
        <w:pStyle w:val="berschrift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837250B" wp14:editId="6694D4BC">
                <wp:simplePos x="0" y="0"/>
                <wp:positionH relativeFrom="column">
                  <wp:posOffset>3416591</wp:posOffset>
                </wp:positionH>
                <wp:positionV relativeFrom="paragraph">
                  <wp:posOffset>80567</wp:posOffset>
                </wp:positionV>
                <wp:extent cx="2360295" cy="1403988"/>
                <wp:effectExtent l="0" t="0" r="20955" b="24762"/>
                <wp:wrapSquare wrapText="bothSides"/>
                <wp:docPr id="297520634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14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F3A3851" w14:textId="77777777" w:rsidR="006A7418" w:rsidRDefault="00000000">
                            <w:pPr>
                              <w:pStyle w:val="KeinLeerraum"/>
                            </w:pPr>
                            <w:r>
                              <w:t>Brauchen:</w:t>
                            </w:r>
                          </w:p>
                          <w:p w14:paraId="478F2E4D" w14:textId="77777777" w:rsidR="006A7418" w:rsidRDefault="00000000">
                            <w:pPr>
                              <w:pStyle w:val="KeinLeerraum"/>
                              <w:ind w:left="708"/>
                            </w:pPr>
                            <w:r>
                              <w:t>6x Backpapier</w:t>
                            </w:r>
                          </w:p>
                          <w:p w14:paraId="5AF026A0" w14:textId="77777777" w:rsidR="006A7418" w:rsidRDefault="00000000">
                            <w:pPr>
                              <w:pStyle w:val="KeinLeerraum"/>
                              <w:ind w:left="708"/>
                            </w:pPr>
                            <w:r>
                              <w:t>Küchenrolle</w:t>
                            </w:r>
                          </w:p>
                          <w:p w14:paraId="4A069C1F" w14:textId="77777777" w:rsidR="006A7418" w:rsidRDefault="00000000">
                            <w:pPr>
                              <w:pStyle w:val="KeinLeerraum"/>
                              <w:ind w:left="708"/>
                            </w:pPr>
                            <w:r>
                              <w:t>2x Euroboxen mit Wasser</w:t>
                            </w:r>
                          </w:p>
                          <w:p w14:paraId="7AA01C7D" w14:textId="77777777" w:rsidR="006A7418" w:rsidRDefault="00000000">
                            <w:pPr>
                              <w:pStyle w:val="KeinLeerraum"/>
                              <w:ind w:left="708"/>
                            </w:pPr>
                            <w:r>
                              <w:t>Schokoküsse</w:t>
                            </w:r>
                          </w:p>
                          <w:p w14:paraId="6B71CF55" w14:textId="77777777" w:rsidR="006A7418" w:rsidRDefault="00000000">
                            <w:pPr>
                              <w:pStyle w:val="KeinLeerraum"/>
                              <w:ind w:left="708"/>
                            </w:pPr>
                            <w:r>
                              <w:t>6 Cracker</w:t>
                            </w:r>
                          </w:p>
                          <w:p w14:paraId="082BEDB0" w14:textId="77777777" w:rsidR="006A7418" w:rsidRDefault="00000000">
                            <w:pPr>
                              <w:pStyle w:val="KeinLeerraum"/>
                              <w:ind w:left="708"/>
                            </w:pPr>
                            <w:r>
                              <w:t>Weintrauben</w:t>
                            </w:r>
                          </w:p>
                          <w:p w14:paraId="184A2B84" w14:textId="77777777" w:rsidR="006A7418" w:rsidRDefault="00000000">
                            <w:pPr>
                              <w:pStyle w:val="KeinLeerraum"/>
                              <w:ind w:left="708"/>
                            </w:pPr>
                            <w:r>
                              <w:t>8 Äpfel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7250B" id="_x0000_s1030" type="#_x0000_t202" style="position:absolute;left:0;text-align:left;margin-left:269pt;margin-top:6.35pt;width:185.85pt;height:110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" strokeweight=".26467mm">
                <v:textbox style="mso-fit-shape-to-text:t">
                  <w:txbxContent>
                    <w:p w14:paraId="0F3A3851" w14:textId="77777777" w:rsidR="006A7418" w:rsidRDefault="00000000">
                      <w:pPr>
                        <w:pStyle w:val="KeinLeerraum"/>
                      </w:pPr>
                      <w:r>
                        <w:t>Brauchen:</w:t>
                      </w:r>
                    </w:p>
                    <w:p w14:paraId="478F2E4D" w14:textId="77777777" w:rsidR="006A7418" w:rsidRDefault="00000000">
                      <w:pPr>
                        <w:pStyle w:val="KeinLeerraum"/>
                        <w:ind w:left="708"/>
                      </w:pPr>
                      <w:r>
                        <w:t>6x Backpapier</w:t>
                      </w:r>
                    </w:p>
                    <w:p w14:paraId="5AF026A0" w14:textId="77777777" w:rsidR="006A7418" w:rsidRDefault="00000000">
                      <w:pPr>
                        <w:pStyle w:val="KeinLeerraum"/>
                        <w:ind w:left="708"/>
                      </w:pPr>
                      <w:r>
                        <w:t>Küchenrolle</w:t>
                      </w:r>
                    </w:p>
                    <w:p w14:paraId="4A069C1F" w14:textId="77777777" w:rsidR="006A7418" w:rsidRDefault="00000000">
                      <w:pPr>
                        <w:pStyle w:val="KeinLeerraum"/>
                        <w:ind w:left="708"/>
                      </w:pPr>
                      <w:r>
                        <w:t>2x Euroboxen mit Wasser</w:t>
                      </w:r>
                    </w:p>
                    <w:p w14:paraId="7AA01C7D" w14:textId="77777777" w:rsidR="006A7418" w:rsidRDefault="00000000">
                      <w:pPr>
                        <w:pStyle w:val="KeinLeerraum"/>
                        <w:ind w:left="708"/>
                      </w:pPr>
                      <w:r>
                        <w:t>Schokoküsse</w:t>
                      </w:r>
                    </w:p>
                    <w:p w14:paraId="6B71CF55" w14:textId="77777777" w:rsidR="006A7418" w:rsidRDefault="00000000">
                      <w:pPr>
                        <w:pStyle w:val="KeinLeerraum"/>
                        <w:ind w:left="708"/>
                      </w:pPr>
                      <w:r>
                        <w:t>6 Cracker</w:t>
                      </w:r>
                    </w:p>
                    <w:p w14:paraId="082BEDB0" w14:textId="77777777" w:rsidR="006A7418" w:rsidRDefault="00000000">
                      <w:pPr>
                        <w:pStyle w:val="KeinLeerraum"/>
                        <w:ind w:left="708"/>
                      </w:pPr>
                      <w:r>
                        <w:t>Weintrauben</w:t>
                      </w:r>
                    </w:p>
                    <w:p w14:paraId="184A2B84" w14:textId="77777777" w:rsidR="006A7418" w:rsidRDefault="00000000">
                      <w:pPr>
                        <w:pStyle w:val="KeinLeerraum"/>
                        <w:ind w:left="708"/>
                      </w:pPr>
                      <w:r>
                        <w:t>8 Äpfel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Wettessen</w:t>
      </w:r>
    </w:p>
    <w:p w14:paraId="141F8CC7" w14:textId="77777777" w:rsidR="006A7418" w:rsidRDefault="00000000">
      <w:pPr>
        <w:pStyle w:val="Listenabsatz"/>
        <w:numPr>
          <w:ilvl w:val="0"/>
          <w:numId w:val="13"/>
        </w:numPr>
        <w:spacing w:line="240" w:lineRule="auto"/>
        <w:rPr>
          <w:szCs w:val="40"/>
        </w:rPr>
      </w:pPr>
      <w:r>
        <w:rPr>
          <w:szCs w:val="40"/>
        </w:rPr>
        <w:t>1 Betreuer + 1 Kind pro Runde</w:t>
      </w:r>
    </w:p>
    <w:p w14:paraId="19687182" w14:textId="77777777" w:rsidR="006A7418" w:rsidRDefault="00000000">
      <w:pPr>
        <w:pStyle w:val="Listenabsatz"/>
        <w:numPr>
          <w:ilvl w:val="0"/>
          <w:numId w:val="13"/>
        </w:numPr>
        <w:spacing w:line="240" w:lineRule="auto"/>
        <w:rPr>
          <w:szCs w:val="40"/>
        </w:rPr>
      </w:pPr>
      <w:r>
        <w:rPr>
          <w:szCs w:val="40"/>
        </w:rPr>
        <w:t>Mund Leer</w:t>
      </w:r>
    </w:p>
    <w:p w14:paraId="56D73914" w14:textId="77777777" w:rsidR="006A7418" w:rsidRDefault="00000000">
      <w:pPr>
        <w:pStyle w:val="Listenabsatz"/>
        <w:numPr>
          <w:ilvl w:val="0"/>
          <w:numId w:val="13"/>
        </w:numPr>
        <w:spacing w:line="240" w:lineRule="auto"/>
        <w:rPr>
          <w:szCs w:val="40"/>
        </w:rPr>
      </w:pPr>
      <w:r>
        <w:rPr>
          <w:szCs w:val="40"/>
        </w:rPr>
        <w:t>Runden:</w:t>
      </w:r>
    </w:p>
    <w:p w14:paraId="19B59E97" w14:textId="77777777" w:rsidR="006A7418" w:rsidRDefault="00000000">
      <w:pPr>
        <w:pStyle w:val="Listenabsatz"/>
        <w:numPr>
          <w:ilvl w:val="2"/>
          <w:numId w:val="13"/>
        </w:numPr>
        <w:spacing w:line="240" w:lineRule="auto"/>
        <w:rPr>
          <w:szCs w:val="40"/>
        </w:rPr>
      </w:pPr>
      <w:r>
        <w:rPr>
          <w:szCs w:val="40"/>
        </w:rPr>
        <w:t xml:space="preserve">1 Schokokuss </w:t>
      </w:r>
    </w:p>
    <w:p w14:paraId="6791D707" w14:textId="77777777" w:rsidR="006A7418" w:rsidRDefault="00000000">
      <w:pPr>
        <w:pStyle w:val="Listenabsatz"/>
        <w:numPr>
          <w:ilvl w:val="2"/>
          <w:numId w:val="13"/>
        </w:numPr>
        <w:spacing w:line="240" w:lineRule="auto"/>
        <w:rPr>
          <w:szCs w:val="40"/>
        </w:rPr>
      </w:pPr>
      <w:r>
        <w:rPr>
          <w:szCs w:val="40"/>
        </w:rPr>
        <w:t>3 Cracker</w:t>
      </w:r>
    </w:p>
    <w:p w14:paraId="60F30F04" w14:textId="77777777" w:rsidR="006A7418" w:rsidRDefault="00000000">
      <w:pPr>
        <w:pStyle w:val="Listenabsatz"/>
        <w:numPr>
          <w:ilvl w:val="2"/>
          <w:numId w:val="13"/>
        </w:numPr>
        <w:spacing w:line="240" w:lineRule="auto"/>
        <w:rPr>
          <w:szCs w:val="40"/>
        </w:rPr>
      </w:pPr>
      <w:r>
        <w:rPr>
          <w:szCs w:val="40"/>
        </w:rPr>
        <w:t>Weintrauben</w:t>
      </w:r>
    </w:p>
    <w:p w14:paraId="679406BC" w14:textId="284FB30B" w:rsidR="00212B61" w:rsidRDefault="00000000">
      <w:pPr>
        <w:pStyle w:val="Listenabsatz"/>
        <w:numPr>
          <w:ilvl w:val="2"/>
          <w:numId w:val="13"/>
        </w:numPr>
        <w:spacing w:line="240" w:lineRule="auto"/>
        <w:rPr>
          <w:szCs w:val="40"/>
        </w:rPr>
      </w:pPr>
      <w:r>
        <w:rPr>
          <w:szCs w:val="40"/>
        </w:rPr>
        <w:t>4 Apfelfischen</w:t>
      </w:r>
    </w:p>
    <w:p w14:paraId="3E6E4B68" w14:textId="23A0B2B7" w:rsidR="006A7418" w:rsidRPr="00212B61" w:rsidRDefault="00212B61" w:rsidP="00212B61">
      <w:pPr>
        <w:suppressAutoHyphens w:val="0"/>
        <w:rPr>
          <w:szCs w:val="40"/>
        </w:rPr>
      </w:pPr>
      <w:r>
        <w:rPr>
          <w:szCs w:val="40"/>
        </w:rPr>
        <w:br w:type="page"/>
      </w:r>
    </w:p>
    <w:p w14:paraId="34D344EC" w14:textId="77777777" w:rsidR="006A7418" w:rsidRDefault="00000000">
      <w:pPr>
        <w:pStyle w:val="berschrift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6B223E9" wp14:editId="2B1885E6">
                <wp:simplePos x="0" y="0"/>
                <wp:positionH relativeFrom="margin">
                  <wp:align>right</wp:align>
                </wp:positionH>
                <wp:positionV relativeFrom="paragraph">
                  <wp:posOffset>292</wp:posOffset>
                </wp:positionV>
                <wp:extent cx="2360295" cy="1403988"/>
                <wp:effectExtent l="0" t="0" r="20955" b="24762"/>
                <wp:wrapSquare wrapText="bothSides"/>
                <wp:docPr id="1197603904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14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34A4B76A" w14:textId="77777777" w:rsidR="006A7418" w:rsidRDefault="00000000">
                            <w:pPr>
                              <w:pStyle w:val="KeinLeerraum"/>
                            </w:pPr>
                            <w:r>
                              <w:t>Brauchen:</w:t>
                            </w:r>
                          </w:p>
                          <w:p w14:paraId="2E1D2750" w14:textId="77777777" w:rsidR="006A7418" w:rsidRDefault="00000000">
                            <w:pPr>
                              <w:pStyle w:val="KeinLeerraum"/>
                            </w:pPr>
                            <w:r>
                              <w:tab/>
                              <w:t>Sägebock</w:t>
                            </w:r>
                          </w:p>
                          <w:p w14:paraId="2F79FEAE" w14:textId="77777777" w:rsidR="006A7418" w:rsidRDefault="00000000">
                            <w:pPr>
                              <w:pStyle w:val="KeinLeerraum"/>
                            </w:pPr>
                            <w:r>
                              <w:tab/>
                              <w:t>2x Sägen</w:t>
                            </w:r>
                          </w:p>
                          <w:p w14:paraId="762C3226" w14:textId="77777777" w:rsidR="006A7418" w:rsidRDefault="00000000">
                            <w:pPr>
                              <w:pStyle w:val="KeinLeerraum"/>
                            </w:pPr>
                            <w:r>
                              <w:tab/>
                              <w:t>Stück Holz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B223E9" id="_x0000_s1031" type="#_x0000_t202" style="position:absolute;left:0;text-align:left;margin-left:134.65pt;margin-top:0;width:185.85pt;height:110.55pt;z-index:2516797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" strokeweight=".26467mm">
                <v:textbox style="mso-fit-shape-to-text:t">
                  <w:txbxContent>
                    <w:p w14:paraId="34A4B76A" w14:textId="77777777" w:rsidR="006A7418" w:rsidRDefault="00000000">
                      <w:pPr>
                        <w:pStyle w:val="KeinLeerraum"/>
                      </w:pPr>
                      <w:r>
                        <w:t>Brauchen:</w:t>
                      </w:r>
                    </w:p>
                    <w:p w14:paraId="2E1D2750" w14:textId="77777777" w:rsidR="006A7418" w:rsidRDefault="00000000">
                      <w:pPr>
                        <w:pStyle w:val="KeinLeerraum"/>
                      </w:pPr>
                      <w:r>
                        <w:tab/>
                        <w:t>Sägebock</w:t>
                      </w:r>
                    </w:p>
                    <w:p w14:paraId="2F79FEAE" w14:textId="77777777" w:rsidR="006A7418" w:rsidRDefault="00000000">
                      <w:pPr>
                        <w:pStyle w:val="KeinLeerraum"/>
                      </w:pPr>
                      <w:r>
                        <w:tab/>
                        <w:t>2x Sägen</w:t>
                      </w:r>
                    </w:p>
                    <w:p w14:paraId="762C3226" w14:textId="77777777" w:rsidR="006A7418" w:rsidRDefault="00000000">
                      <w:pPr>
                        <w:pStyle w:val="KeinLeerraum"/>
                      </w:pPr>
                      <w:r>
                        <w:tab/>
                        <w:t>Stück Holz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Wettsägen</w:t>
      </w:r>
    </w:p>
    <w:p w14:paraId="2807D76B" w14:textId="77777777" w:rsidR="006A7418" w:rsidRDefault="00000000">
      <w:pPr>
        <w:pStyle w:val="Listenabsatz"/>
        <w:numPr>
          <w:ilvl w:val="0"/>
          <w:numId w:val="14"/>
        </w:numPr>
        <w:suppressAutoHyphens w:val="0"/>
        <w:rPr>
          <w:szCs w:val="40"/>
        </w:rPr>
      </w:pPr>
      <w:r>
        <w:rPr>
          <w:szCs w:val="40"/>
        </w:rPr>
        <w:t>4 Betreuer 4 Kinder</w:t>
      </w:r>
    </w:p>
    <w:p w14:paraId="4FDFFADD" w14:textId="77777777" w:rsidR="006A7418" w:rsidRDefault="00000000">
      <w:pPr>
        <w:pStyle w:val="Listenabsatz"/>
        <w:numPr>
          <w:ilvl w:val="0"/>
          <w:numId w:val="14"/>
        </w:numPr>
        <w:suppressAutoHyphens w:val="0"/>
        <w:rPr>
          <w:szCs w:val="40"/>
        </w:rPr>
      </w:pPr>
      <w:r>
        <w:rPr>
          <w:szCs w:val="40"/>
        </w:rPr>
        <w:t>Jeder muss ein Stück, schnell hintereinander, absägen</w:t>
      </w:r>
    </w:p>
    <w:p w14:paraId="5EA7C5B4" w14:textId="77777777" w:rsidR="006A7418" w:rsidRDefault="00000000">
      <w:pPr>
        <w:pStyle w:val="Listenabsatz"/>
        <w:numPr>
          <w:ilvl w:val="0"/>
          <w:numId w:val="14"/>
        </w:numPr>
        <w:suppressAutoHyphens w:val="0"/>
        <w:rPr>
          <w:szCs w:val="40"/>
        </w:rPr>
      </w:pPr>
      <w:r>
        <w:rPr>
          <w:szCs w:val="40"/>
        </w:rPr>
        <w:t>Größe der Stücke egal</w:t>
      </w:r>
    </w:p>
    <w:p w14:paraId="655866ED" w14:textId="77777777" w:rsidR="006A7418" w:rsidRDefault="00000000">
      <w:pPr>
        <w:pStyle w:val="Listenabsatz"/>
        <w:numPr>
          <w:ilvl w:val="0"/>
          <w:numId w:val="14"/>
        </w:numPr>
        <w:suppressAutoHyphens w:val="0"/>
        <w:rPr>
          <w:szCs w:val="40"/>
        </w:rPr>
      </w:pPr>
      <w:r>
        <w:rPr>
          <w:szCs w:val="40"/>
        </w:rPr>
        <w:t>Gerade sägen</w:t>
      </w:r>
    </w:p>
    <w:p w14:paraId="0B717874" w14:textId="692E43A5" w:rsidR="00212B61" w:rsidRDefault="00000000">
      <w:pPr>
        <w:pStyle w:val="Listenabsatz"/>
        <w:numPr>
          <w:ilvl w:val="0"/>
          <w:numId w:val="14"/>
        </w:numPr>
        <w:suppressAutoHyphens w:val="0"/>
        <w:rPr>
          <w:szCs w:val="40"/>
        </w:rPr>
      </w:pPr>
      <w:r>
        <w:rPr>
          <w:szCs w:val="40"/>
        </w:rPr>
        <w:t>schnellere Gruppe gewinnt</w:t>
      </w:r>
    </w:p>
    <w:p w14:paraId="1B26B244" w14:textId="69C361BE" w:rsidR="006A7418" w:rsidRPr="00212B61" w:rsidRDefault="00212B61" w:rsidP="00212B61">
      <w:pPr>
        <w:suppressAutoHyphens w:val="0"/>
        <w:rPr>
          <w:szCs w:val="40"/>
        </w:rPr>
      </w:pPr>
      <w:r>
        <w:rPr>
          <w:szCs w:val="40"/>
        </w:rPr>
        <w:br w:type="page"/>
      </w:r>
    </w:p>
    <w:p w14:paraId="3691900E" w14:textId="77777777" w:rsidR="006A7418" w:rsidRDefault="00000000">
      <w:pPr>
        <w:pStyle w:val="berschrift1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6D5A3E4" wp14:editId="2CFD4BC7">
                <wp:simplePos x="0" y="0"/>
                <wp:positionH relativeFrom="margin">
                  <wp:align>right</wp:align>
                </wp:positionH>
                <wp:positionV relativeFrom="paragraph">
                  <wp:posOffset>19019</wp:posOffset>
                </wp:positionV>
                <wp:extent cx="2360295" cy="1403988"/>
                <wp:effectExtent l="0" t="0" r="20955" b="24762"/>
                <wp:wrapSquare wrapText="bothSides"/>
                <wp:docPr id="720096967" name="Textfeld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0295" cy="14039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9F448A" w14:textId="77777777" w:rsidR="006A7418" w:rsidRDefault="00000000">
                            <w:pPr>
                              <w:pStyle w:val="KeinLeerraum"/>
                            </w:pPr>
                            <w:r>
                              <w:t>Brauchen:</w:t>
                            </w:r>
                          </w:p>
                          <w:p w14:paraId="3515602A" w14:textId="77777777" w:rsidR="006A7418" w:rsidRDefault="00000000">
                            <w:pPr>
                              <w:pStyle w:val="KeinLeerraum"/>
                            </w:pPr>
                            <w:r>
                              <w:tab/>
                            </w:r>
                            <w:r w:rsidRPr="001F0E1A">
                              <w:t>2x Becker</w:t>
                            </w:r>
                          </w:p>
                          <w:p w14:paraId="1016F2D1" w14:textId="77777777" w:rsidR="006A7418" w:rsidRPr="001F0E1A" w:rsidRDefault="00000000">
                            <w:pPr>
                              <w:pStyle w:val="KeinLeerraum"/>
                            </w:pPr>
                            <w:r w:rsidRPr="001F0E1A">
                              <w:tab/>
                              <w:t>2x Ping Pong Ball</w:t>
                            </w:r>
                          </w:p>
                          <w:p w14:paraId="5B6E014F" w14:textId="77777777" w:rsidR="006A7418" w:rsidRDefault="00000000">
                            <w:pPr>
                              <w:pStyle w:val="KeinLeerraum"/>
                            </w:pPr>
                            <w:r>
                              <w:tab/>
                              <w:t>Etwas Wasser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5A3E4" id="_x0000_s1032" type="#_x0000_t202" style="position:absolute;left:0;text-align:left;margin-left:134.65pt;margin-top:1.5pt;width:185.85pt;height:110.55pt;z-index:2516817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" strokeweight=".26467mm">
                <v:textbox style="mso-fit-shape-to-text:t">
                  <w:txbxContent>
                    <w:p w14:paraId="6C9F448A" w14:textId="77777777" w:rsidR="006A7418" w:rsidRDefault="00000000">
                      <w:pPr>
                        <w:pStyle w:val="KeinLeerraum"/>
                      </w:pPr>
                      <w:r>
                        <w:t>Brauchen:</w:t>
                      </w:r>
                    </w:p>
                    <w:p w14:paraId="3515602A" w14:textId="77777777" w:rsidR="006A7418" w:rsidRDefault="00000000">
                      <w:pPr>
                        <w:pStyle w:val="KeinLeerraum"/>
                      </w:pPr>
                      <w:r>
                        <w:tab/>
                      </w:r>
                      <w:r w:rsidRPr="001F0E1A">
                        <w:t>2x Becker</w:t>
                      </w:r>
                    </w:p>
                    <w:p w14:paraId="1016F2D1" w14:textId="77777777" w:rsidR="006A7418" w:rsidRPr="001F0E1A" w:rsidRDefault="00000000">
                      <w:pPr>
                        <w:pStyle w:val="KeinLeerraum"/>
                      </w:pPr>
                      <w:r w:rsidRPr="001F0E1A">
                        <w:tab/>
                        <w:t>2x Ping Pong Ball</w:t>
                      </w:r>
                    </w:p>
                    <w:p w14:paraId="5B6E014F" w14:textId="77777777" w:rsidR="006A7418" w:rsidRDefault="00000000">
                      <w:pPr>
                        <w:pStyle w:val="KeinLeerraum"/>
                      </w:pPr>
                      <w:r>
                        <w:tab/>
                        <w:t>Etwas Wasser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t>Becherpong</w:t>
      </w:r>
    </w:p>
    <w:p w14:paraId="09502927" w14:textId="77777777" w:rsidR="006A7418" w:rsidRDefault="00000000">
      <w:pPr>
        <w:pStyle w:val="Listenabsatz"/>
        <w:numPr>
          <w:ilvl w:val="0"/>
          <w:numId w:val="15"/>
        </w:numPr>
        <w:suppressAutoHyphens w:val="0"/>
        <w:rPr>
          <w:szCs w:val="40"/>
        </w:rPr>
      </w:pPr>
      <w:r>
        <w:rPr>
          <w:szCs w:val="40"/>
        </w:rPr>
        <w:t>2 Betreuer 2 Kinder</w:t>
      </w:r>
    </w:p>
    <w:p w14:paraId="63477C41" w14:textId="4E642C44" w:rsidR="006A7418" w:rsidRDefault="00000000">
      <w:pPr>
        <w:pStyle w:val="Listenabsatz"/>
        <w:numPr>
          <w:ilvl w:val="0"/>
          <w:numId w:val="15"/>
        </w:numPr>
        <w:suppressAutoHyphens w:val="0"/>
        <w:rPr>
          <w:szCs w:val="40"/>
        </w:rPr>
      </w:pPr>
      <w:r>
        <w:rPr>
          <w:szCs w:val="40"/>
        </w:rPr>
        <w:t xml:space="preserve">Pro Team </w:t>
      </w:r>
      <w:r w:rsidR="00736D81">
        <w:rPr>
          <w:szCs w:val="40"/>
        </w:rPr>
        <w:t>2</w:t>
      </w:r>
      <w:r>
        <w:rPr>
          <w:szCs w:val="40"/>
        </w:rPr>
        <w:t xml:space="preserve"> Becher</w:t>
      </w:r>
    </w:p>
    <w:p w14:paraId="4876C791" w14:textId="77777777" w:rsidR="006A7418" w:rsidRDefault="00000000">
      <w:pPr>
        <w:pStyle w:val="Listenabsatz"/>
        <w:numPr>
          <w:ilvl w:val="0"/>
          <w:numId w:val="15"/>
        </w:numPr>
        <w:suppressAutoHyphens w:val="0"/>
        <w:rPr>
          <w:szCs w:val="40"/>
        </w:rPr>
      </w:pPr>
      <w:r>
        <w:rPr>
          <w:szCs w:val="40"/>
        </w:rPr>
        <w:t>Jeder aus dem Team darf pro Runde einmal werfen</w:t>
      </w:r>
    </w:p>
    <w:p w14:paraId="0FD2EC7B" w14:textId="77777777" w:rsidR="006A7418" w:rsidRDefault="00000000">
      <w:pPr>
        <w:pStyle w:val="Listenabsatz"/>
        <w:numPr>
          <w:ilvl w:val="0"/>
          <w:numId w:val="15"/>
        </w:numPr>
        <w:suppressAutoHyphens w:val="0"/>
        <w:rPr>
          <w:szCs w:val="40"/>
        </w:rPr>
      </w:pPr>
      <w:r>
        <w:rPr>
          <w:szCs w:val="40"/>
        </w:rPr>
        <w:t>Wenn das Gegnerische Team trifft, hat es gewonnen.</w:t>
      </w:r>
    </w:p>
    <w:p w14:paraId="29C6E641" w14:textId="5CDFD563" w:rsidR="00212B61" w:rsidRDefault="00000000">
      <w:pPr>
        <w:pStyle w:val="Listenabsatz"/>
        <w:numPr>
          <w:ilvl w:val="0"/>
          <w:numId w:val="15"/>
        </w:numPr>
        <w:spacing w:line="240" w:lineRule="auto"/>
        <w:rPr>
          <w:szCs w:val="40"/>
        </w:rPr>
      </w:pPr>
      <w:r>
        <w:rPr>
          <w:szCs w:val="40"/>
        </w:rPr>
        <w:t>Ziel: Tischtennisbälle in Becher werfen</w:t>
      </w:r>
    </w:p>
    <w:p w14:paraId="4626E303" w14:textId="740307E3" w:rsidR="006A7418" w:rsidRPr="00212B61" w:rsidRDefault="006A7418" w:rsidP="00212B61">
      <w:pPr>
        <w:suppressAutoHyphens w:val="0"/>
        <w:rPr>
          <w:szCs w:val="40"/>
        </w:rPr>
      </w:pPr>
    </w:p>
    <w:sectPr w:rsidR="006A7418" w:rsidRPr="00212B61">
      <w:footerReference w:type="default" r:id="rId12"/>
      <w:pgSz w:w="11906" w:h="16838"/>
      <w:pgMar w:top="1417" w:right="1417" w:bottom="1134" w:left="1417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Einfach Felix" w:date="2026-08-12T12:42:00Z" w:initials="EF">
    <w:p w14:paraId="3CC8F726" w14:textId="77777777" w:rsidR="00B63336" w:rsidRDefault="00B63336" w:rsidP="00B63336">
      <w:pPr>
        <w:pStyle w:val="Kommentartext"/>
      </w:pPr>
      <w:r>
        <w:rPr>
          <w:rStyle w:val="Kommentarzeichen"/>
        </w:rPr>
        <w:annotationRef/>
      </w:r>
      <w:r>
        <w:t>Todo absprechen und wertmarke</w:t>
      </w:r>
    </w:p>
  </w:comment>
  <w:comment w:id="1" w:author="Einfach Felix" w:date="2026-08-05T21:35:00Z" w:initials="EF">
    <w:p w14:paraId="42B9F733" w14:textId="77777777" w:rsidR="006A7418" w:rsidRDefault="00000000">
      <w:pPr>
        <w:pStyle w:val="Kommentartext"/>
      </w:pPr>
      <w:r>
        <w:rPr>
          <w:rStyle w:val="Kommentarzeichen"/>
        </w:rPr>
        <w:annotationRef/>
      </w:r>
      <w:r>
        <w:t>Check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CC8F726" w15:done="0"/>
  <w15:commentEx w15:paraId="42B9F73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0E48938" w16cex:dateUtc="2026-08-12T10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CC8F726" w16cid:durableId="60E48938"/>
  <w16cid:commentId w16cid:paraId="42B9F733" w16cid:durableId="6400061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D37FDE" w14:textId="77777777" w:rsidR="00033462" w:rsidRDefault="00033462">
      <w:pPr>
        <w:spacing w:after="0" w:line="240" w:lineRule="auto"/>
      </w:pPr>
      <w:r>
        <w:separator/>
      </w:r>
    </w:p>
  </w:endnote>
  <w:endnote w:type="continuationSeparator" w:id="0">
    <w:p w14:paraId="5765BE41" w14:textId="77777777" w:rsidR="00033462" w:rsidRDefault="000334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739FC5" w14:textId="77777777" w:rsidR="00000000" w:rsidRDefault="00000000">
    <w:pPr>
      <w:pStyle w:val="Fuzeile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34E9447" wp14:editId="089B3F17">
          <wp:simplePos x="0" y="0"/>
          <wp:positionH relativeFrom="margin">
            <wp:align>center</wp:align>
          </wp:positionH>
          <wp:positionV relativeFrom="margin">
            <wp:align>bottom</wp:align>
          </wp:positionV>
          <wp:extent cx="4530093" cy="2969898"/>
          <wp:effectExtent l="0" t="0" r="3807" b="1902"/>
          <wp:wrapSquare wrapText="bothSides"/>
          <wp:docPr id="848565693" name="Grafik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10799991">
                    <a:off x="0" y="0"/>
                    <a:ext cx="4530093" cy="2969898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</w:p>
  <w:p w14:paraId="2CC53EBB" w14:textId="77777777" w:rsidR="00000000" w:rsidRDefault="00000000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6B454" w14:textId="77777777" w:rsidR="00033462" w:rsidRDefault="00033462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BEB7498" w14:textId="77777777" w:rsidR="00033462" w:rsidRDefault="000334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1E09"/>
    <w:multiLevelType w:val="multilevel"/>
    <w:tmpl w:val="1026F8B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13EE4F96"/>
    <w:multiLevelType w:val="multilevel"/>
    <w:tmpl w:val="D090D4F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2" w15:restartNumberingAfterBreak="0">
    <w:nsid w:val="1AAC6B0F"/>
    <w:multiLevelType w:val="multilevel"/>
    <w:tmpl w:val="D590879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30DC2466"/>
    <w:multiLevelType w:val="multilevel"/>
    <w:tmpl w:val="108E80F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31956E62"/>
    <w:multiLevelType w:val="multilevel"/>
    <w:tmpl w:val="0C44DF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5" w15:restartNumberingAfterBreak="0">
    <w:nsid w:val="39302DF0"/>
    <w:multiLevelType w:val="multilevel"/>
    <w:tmpl w:val="1CCAEED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4C35590C"/>
    <w:multiLevelType w:val="multilevel"/>
    <w:tmpl w:val="D55258C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4CB333A7"/>
    <w:multiLevelType w:val="multilevel"/>
    <w:tmpl w:val="90FCAC9E"/>
    <w:styleLink w:val="WWOutlineListStyl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03D03C0"/>
    <w:multiLevelType w:val="multilevel"/>
    <w:tmpl w:val="19A2E0FC"/>
    <w:lvl w:ilvl="0">
      <w:numFmt w:val="bullet"/>
      <w:lvlText w:val="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526700DD"/>
    <w:multiLevelType w:val="multilevel"/>
    <w:tmpl w:val="8AC091A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5BD25DAD"/>
    <w:multiLevelType w:val="multilevel"/>
    <w:tmpl w:val="16204C9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6F740BA5"/>
    <w:multiLevelType w:val="multilevel"/>
    <w:tmpl w:val="ED5A3780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70901AA9"/>
    <w:multiLevelType w:val="multilevel"/>
    <w:tmpl w:val="109803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3" w15:restartNumberingAfterBreak="0">
    <w:nsid w:val="78AE0865"/>
    <w:multiLevelType w:val="multilevel"/>
    <w:tmpl w:val="6FCAF0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abstractNum w:abstractNumId="14" w15:restartNumberingAfterBreak="0">
    <w:nsid w:val="7C046DCA"/>
    <w:multiLevelType w:val="multilevel"/>
    <w:tmpl w:val="3BB02C44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7E9A29EA"/>
    <w:multiLevelType w:val="multilevel"/>
    <w:tmpl w:val="4460891C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35075939">
    <w:abstractNumId w:val="7"/>
  </w:num>
  <w:num w:numId="2" w16cid:durableId="1784958978">
    <w:abstractNumId w:val="8"/>
  </w:num>
  <w:num w:numId="3" w16cid:durableId="975796264">
    <w:abstractNumId w:val="14"/>
  </w:num>
  <w:num w:numId="4" w16cid:durableId="1809859889">
    <w:abstractNumId w:val="5"/>
  </w:num>
  <w:num w:numId="5" w16cid:durableId="1270775378">
    <w:abstractNumId w:val="13"/>
  </w:num>
  <w:num w:numId="6" w16cid:durableId="1173645716">
    <w:abstractNumId w:val="11"/>
  </w:num>
  <w:num w:numId="7" w16cid:durableId="865169760">
    <w:abstractNumId w:val="12"/>
  </w:num>
  <w:num w:numId="8" w16cid:durableId="1294209329">
    <w:abstractNumId w:val="3"/>
  </w:num>
  <w:num w:numId="9" w16cid:durableId="1663311307">
    <w:abstractNumId w:val="4"/>
  </w:num>
  <w:num w:numId="10" w16cid:durableId="1632976639">
    <w:abstractNumId w:val="9"/>
  </w:num>
  <w:num w:numId="11" w16cid:durableId="305597170">
    <w:abstractNumId w:val="10"/>
  </w:num>
  <w:num w:numId="12" w16cid:durableId="1520583314">
    <w:abstractNumId w:val="1"/>
  </w:num>
  <w:num w:numId="13" w16cid:durableId="1072627957">
    <w:abstractNumId w:val="0"/>
  </w:num>
  <w:num w:numId="14" w16cid:durableId="1197497950">
    <w:abstractNumId w:val="15"/>
  </w:num>
  <w:num w:numId="15" w16cid:durableId="385226368">
    <w:abstractNumId w:val="6"/>
  </w:num>
  <w:num w:numId="16" w16cid:durableId="1844125357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Einfach Felix">
    <w15:presenceInfo w15:providerId="Windows Live" w15:userId="fc4b734bd4f671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6A7418"/>
    <w:rsid w:val="00033462"/>
    <w:rsid w:val="001F0E1A"/>
    <w:rsid w:val="00212B61"/>
    <w:rsid w:val="00426D36"/>
    <w:rsid w:val="004A4B37"/>
    <w:rsid w:val="006A7418"/>
    <w:rsid w:val="00736D81"/>
    <w:rsid w:val="008509CC"/>
    <w:rsid w:val="00B63336"/>
    <w:rsid w:val="00EC5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AEA5A"/>
  <w15:docId w15:val="{0C608F0F-2781-46E4-8AB6-B9267BBF6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2"/>
        <w:szCs w:val="22"/>
        <w:lang w:val="de-DE" w:eastAsia="en-US" w:bidi="ar-SA"/>
      </w:rPr>
    </w:rPrDefault>
    <w:pPrDefault>
      <w:pPr>
        <w:autoSpaceDN w:val="0"/>
        <w:spacing w:after="160" w:line="247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12B61"/>
    <w:pPr>
      <w:suppressAutoHyphens/>
    </w:pPr>
    <w:rPr>
      <w:sz w:val="36"/>
    </w:rPr>
  </w:style>
  <w:style w:type="paragraph" w:styleId="berschrift1">
    <w:name w:val="heading 1"/>
    <w:basedOn w:val="Standard"/>
    <w:next w:val="Standard"/>
    <w:uiPriority w:val="9"/>
    <w:qFormat/>
    <w:rsid w:val="00212B61"/>
    <w:pPr>
      <w:keepNext/>
      <w:keepLines/>
      <w:numPr>
        <w:numId w:val="1"/>
      </w:numPr>
      <w:spacing w:before="360" w:after="80"/>
      <w:outlineLvl w:val="0"/>
    </w:pPr>
    <w:rPr>
      <w:rFonts w:ascii="Aptos Display" w:eastAsia="Times New Roman" w:hAnsi="Aptos Display"/>
      <w:b/>
      <w:sz w:val="40"/>
      <w:szCs w:val="40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numPr>
        <w:ilvl w:val="1"/>
        <w:numId w:val="1"/>
      </w:numPr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numPr>
        <w:ilvl w:val="2"/>
        <w:numId w:val="1"/>
      </w:numPr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numPr>
        <w:ilvl w:val="3"/>
        <w:numId w:val="1"/>
      </w:numPr>
      <w:spacing w:before="80" w:after="40"/>
      <w:outlineLvl w:val="3"/>
    </w:pPr>
    <w:rPr>
      <w:rFonts w:eastAsia="Times New Roman"/>
      <w:i/>
      <w:iCs/>
      <w:color w:val="0F4761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numPr>
        <w:ilvl w:val="4"/>
        <w:numId w:val="1"/>
      </w:numPr>
      <w:spacing w:before="80" w:after="40"/>
      <w:outlineLvl w:val="4"/>
    </w:pPr>
    <w:rPr>
      <w:rFonts w:eastAsia="Times New Roman"/>
      <w:color w:val="0F4761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numPr>
        <w:ilvl w:val="5"/>
        <w:numId w:val="1"/>
      </w:numPr>
      <w:spacing w:before="40" w:after="0"/>
      <w:outlineLvl w:val="5"/>
    </w:pPr>
    <w:rPr>
      <w:rFonts w:eastAsia="Times New Roman"/>
      <w:i/>
      <w:iCs/>
      <w:color w:val="595959"/>
    </w:rPr>
  </w:style>
  <w:style w:type="paragraph" w:styleId="berschrift7">
    <w:name w:val="heading 7"/>
    <w:basedOn w:val="Standard"/>
    <w:next w:val="Standard"/>
    <w:pPr>
      <w:keepNext/>
      <w:keepLines/>
      <w:numPr>
        <w:ilvl w:val="6"/>
        <w:numId w:val="1"/>
      </w:numPr>
      <w:spacing w:before="40" w:after="0"/>
      <w:outlineLvl w:val="6"/>
    </w:pPr>
    <w:rPr>
      <w:rFonts w:eastAsia="Times New Roman"/>
      <w:color w:val="595959"/>
    </w:rPr>
  </w:style>
  <w:style w:type="paragraph" w:styleId="berschrift8">
    <w:name w:val="heading 8"/>
    <w:basedOn w:val="Standard"/>
    <w:next w:val="Standard"/>
    <w:pPr>
      <w:keepNext/>
      <w:keepLines/>
      <w:numPr>
        <w:ilvl w:val="7"/>
        <w:numId w:val="1"/>
      </w:numPr>
      <w:spacing w:after="0"/>
      <w:outlineLvl w:val="7"/>
    </w:pPr>
    <w:rPr>
      <w:rFonts w:eastAsia="Times New Roman"/>
      <w:i/>
      <w:iCs/>
      <w:color w:val="272727"/>
    </w:rPr>
  </w:style>
  <w:style w:type="paragraph" w:styleId="berschrift9">
    <w:name w:val="heading 9"/>
    <w:basedOn w:val="Standard"/>
    <w:next w:val="Standard"/>
    <w:pPr>
      <w:keepNext/>
      <w:keepLines/>
      <w:numPr>
        <w:ilvl w:val="8"/>
        <w:numId w:val="1"/>
      </w:numPr>
      <w:spacing w:after="0"/>
      <w:outlineLvl w:val="8"/>
    </w:pPr>
    <w:rPr>
      <w:rFonts w:eastAsia="Times New Roman"/>
      <w:color w:val="272727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numbering" w:customStyle="1" w:styleId="WWOutlineListStyle">
    <w:name w:val="WW_OutlineListStyle"/>
    <w:basedOn w:val="KeineListe"/>
    <w:pPr>
      <w:numPr>
        <w:numId w:val="1"/>
      </w:numPr>
    </w:pPr>
  </w:style>
  <w:style w:type="character" w:customStyle="1" w:styleId="berschrift1Zchn">
    <w:name w:val="Überschrift 1 Zchn"/>
    <w:basedOn w:val="Absatz-Standardschriftar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berschrift2Zchn">
    <w:name w:val="Überschrift 2 Zchn"/>
    <w:basedOn w:val="Absatz-Standardschriftar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berschrift3Zchn">
    <w:name w:val="Überschrift 3 Zchn"/>
    <w:basedOn w:val="Absatz-Standardschriftart"/>
    <w:rPr>
      <w:rFonts w:eastAsia="Times New Roman" w:cs="Times New Roman"/>
      <w:color w:val="0F4761"/>
      <w:sz w:val="28"/>
      <w:szCs w:val="28"/>
    </w:rPr>
  </w:style>
  <w:style w:type="character" w:customStyle="1" w:styleId="berschrift4Zchn">
    <w:name w:val="Überschrift 4 Zchn"/>
    <w:basedOn w:val="Absatz-Standardschriftart"/>
    <w:rPr>
      <w:rFonts w:eastAsia="Times New Roman" w:cs="Times New Roman"/>
      <w:i/>
      <w:iCs/>
      <w:color w:val="0F4761"/>
    </w:rPr>
  </w:style>
  <w:style w:type="character" w:customStyle="1" w:styleId="berschrift5Zchn">
    <w:name w:val="Überschrift 5 Zchn"/>
    <w:basedOn w:val="Absatz-Standardschriftart"/>
    <w:rPr>
      <w:rFonts w:eastAsia="Times New Roman" w:cs="Times New Roman"/>
      <w:color w:val="0F4761"/>
    </w:rPr>
  </w:style>
  <w:style w:type="character" w:customStyle="1" w:styleId="berschrift6Zchn">
    <w:name w:val="Überschrift 6 Zchn"/>
    <w:basedOn w:val="Absatz-Standardschriftart"/>
    <w:rPr>
      <w:rFonts w:eastAsia="Times New Roman" w:cs="Times New Roman"/>
      <w:i/>
      <w:iCs/>
      <w:color w:val="595959"/>
    </w:rPr>
  </w:style>
  <w:style w:type="character" w:customStyle="1" w:styleId="berschrift7Zchn">
    <w:name w:val="Überschrift 7 Zchn"/>
    <w:basedOn w:val="Absatz-Standardschriftart"/>
    <w:rPr>
      <w:rFonts w:eastAsia="Times New Roman" w:cs="Times New Roman"/>
      <w:color w:val="595959"/>
    </w:rPr>
  </w:style>
  <w:style w:type="character" w:customStyle="1" w:styleId="berschrift8Zchn">
    <w:name w:val="Überschrift 8 Zchn"/>
    <w:basedOn w:val="Absatz-Standardschriftart"/>
    <w:rPr>
      <w:rFonts w:eastAsia="Times New Roman" w:cs="Times New Roman"/>
      <w:i/>
      <w:iCs/>
      <w:color w:val="272727"/>
    </w:rPr>
  </w:style>
  <w:style w:type="character" w:customStyle="1" w:styleId="berschrift9Zchn">
    <w:name w:val="Überschrift 9 Zchn"/>
    <w:basedOn w:val="Absatz-Standardschriftart"/>
    <w:rPr>
      <w:rFonts w:eastAsia="Times New Roman" w:cs="Times New Roman"/>
      <w:color w:val="272727"/>
    </w:rPr>
  </w:style>
  <w:style w:type="paragraph" w:styleId="Titel">
    <w:name w:val="Title"/>
    <w:basedOn w:val="Standard"/>
    <w:next w:val="Standard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elZchn">
    <w:name w:val="Titel Zchn"/>
    <w:basedOn w:val="Absatz-Standardschriftar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Untertitel">
    <w:name w:val="Subtitle"/>
    <w:basedOn w:val="Standard"/>
    <w:next w:val="Standard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rPr>
      <w:rFonts w:eastAsia="Times New Roman" w:cs="Times New Roman"/>
      <w:color w:val="595959"/>
      <w:spacing w:val="15"/>
      <w:sz w:val="28"/>
      <w:szCs w:val="28"/>
    </w:rPr>
  </w:style>
  <w:style w:type="paragraph" w:styleId="Zitat">
    <w:name w:val="Quote"/>
    <w:basedOn w:val="Standard"/>
    <w:next w:val="Standard"/>
    <w:pPr>
      <w:spacing w:before="160"/>
      <w:jc w:val="center"/>
    </w:pPr>
    <w:rPr>
      <w:i/>
      <w:iCs/>
      <w:color w:val="404040"/>
    </w:rPr>
  </w:style>
  <w:style w:type="character" w:customStyle="1" w:styleId="ZitatZchn">
    <w:name w:val="Zitat Zchn"/>
    <w:basedOn w:val="Absatz-Standardschriftart"/>
    <w:rPr>
      <w:i/>
      <w:iCs/>
      <w:color w:val="404040"/>
    </w:rPr>
  </w:style>
  <w:style w:type="paragraph" w:styleId="Listenabsatz">
    <w:name w:val="List Paragraph"/>
    <w:basedOn w:val="Standard"/>
    <w:pPr>
      <w:ind w:left="720"/>
      <w:contextualSpacing/>
    </w:pPr>
  </w:style>
  <w:style w:type="character" w:styleId="IntensiveHervorhebung">
    <w:name w:val="Intense Emphasis"/>
    <w:basedOn w:val="Absatz-Standardschriftart"/>
    <w:rPr>
      <w:i/>
      <w:iCs/>
      <w:color w:val="0F4761"/>
    </w:rPr>
  </w:style>
  <w:style w:type="paragraph" w:styleId="IntensivesZitat">
    <w:name w:val="Intense Quote"/>
    <w:basedOn w:val="Standard"/>
    <w:next w:val="Standard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ivesZitatZchn">
    <w:name w:val="Intensives Zitat Zchn"/>
    <w:basedOn w:val="Absatz-Standardschriftart"/>
    <w:rPr>
      <w:i/>
      <w:iCs/>
      <w:color w:val="0F4761"/>
    </w:rPr>
  </w:style>
  <w:style w:type="character" w:styleId="IntensiverVerweis">
    <w:name w:val="Intense Reference"/>
    <w:basedOn w:val="Absatz-Standardschriftart"/>
    <w:rPr>
      <w:b/>
      <w:bCs/>
      <w:smallCaps/>
      <w:color w:val="0F4761"/>
      <w:spacing w:val="5"/>
    </w:rPr>
  </w:style>
  <w:style w:type="paragraph" w:styleId="Kopfzeile">
    <w:name w:val="header"/>
    <w:basedOn w:val="Standar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</w:style>
  <w:style w:type="paragraph" w:styleId="Fuzeile">
    <w:name w:val="footer"/>
    <w:basedOn w:val="Standar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</w:style>
  <w:style w:type="character" w:styleId="Kommentarzeichen">
    <w:name w:val="annotation reference"/>
    <w:basedOn w:val="Absatz-Standardschriftart"/>
    <w:rPr>
      <w:sz w:val="16"/>
      <w:szCs w:val="16"/>
    </w:rPr>
  </w:style>
  <w:style w:type="paragraph" w:styleId="Kommentartext">
    <w:name w:val="annotation text"/>
    <w:basedOn w:val="Standar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rPr>
      <w:sz w:val="20"/>
      <w:szCs w:val="20"/>
    </w:rPr>
  </w:style>
  <w:style w:type="paragraph" w:styleId="Kommentarthema">
    <w:name w:val="annotation subject"/>
    <w:basedOn w:val="Kommentartext"/>
    <w:next w:val="Kommentartext"/>
    <w:rPr>
      <w:b/>
      <w:bCs/>
    </w:rPr>
  </w:style>
  <w:style w:type="character" w:customStyle="1" w:styleId="KommentarthemaZchn">
    <w:name w:val="Kommentarthema Zchn"/>
    <w:basedOn w:val="KommentartextZchn"/>
    <w:rPr>
      <w:b/>
      <w:bCs/>
      <w:sz w:val="20"/>
      <w:szCs w:val="20"/>
    </w:rPr>
  </w:style>
  <w:style w:type="paragraph" w:styleId="KeinLeerraum">
    <w:name w:val="No Spacing"/>
    <w:pPr>
      <w:suppressAutoHyphens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201FA-0E7E-41D0-B21C-8AAB5D0C6B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311</Words>
  <Characters>1960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Einfach Felix</dc:creator>
  <dc:description/>
  <cp:lastModifiedBy>Einfach Felix</cp:lastModifiedBy>
  <cp:revision>6</cp:revision>
  <cp:lastPrinted>2026-08-12T12:13:00Z</cp:lastPrinted>
  <dcterms:created xsi:type="dcterms:W3CDTF">2026-08-12T08:34:00Z</dcterms:created>
  <dcterms:modified xsi:type="dcterms:W3CDTF">2026-08-12T12:13:00Z</dcterms:modified>
</cp:coreProperties>
</file>